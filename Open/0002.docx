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70FFD5" w14:textId="5A147C8F" w:rsidR="00C5623F" w:rsidRPr="0086321A" w:rsidRDefault="005E2982" w:rsidP="005E2982">
      <w:pPr>
        <w:pStyle w:val="Judul"/>
        <w:rPr>
          <w:rFonts w:ascii="Times New Roman" w:hAnsi="Times New Roman" w:cs="Times New Roman"/>
          <w:sz w:val="72"/>
          <w:szCs w:val="72"/>
        </w:rPr>
      </w:pPr>
      <w:r>
        <w:rPr>
          <w:rFonts w:ascii="Times New Roman" w:hAnsi="Times New Roman" w:cs="Times New Roman"/>
          <w:sz w:val="72"/>
          <w:szCs w:val="72"/>
        </w:rPr>
        <w:t xml:space="preserve"> Cerita </w:t>
      </w:r>
      <w:proofErr w:type="spellStart"/>
      <w:r w:rsidR="00695812" w:rsidRPr="0086321A">
        <w:rPr>
          <w:rFonts w:ascii="Times New Roman" w:hAnsi="Times New Roman" w:cs="Times New Roman"/>
          <w:sz w:val="72"/>
          <w:szCs w:val="72"/>
        </w:rPr>
        <w:t>Perjalan</w:t>
      </w:r>
      <w:proofErr w:type="spellEnd"/>
      <w:r w:rsidR="00695812" w:rsidRPr="0086321A">
        <w:rPr>
          <w:rFonts w:ascii="Times New Roman" w:hAnsi="Times New Roman" w:cs="Times New Roman"/>
          <w:sz w:val="72"/>
          <w:szCs w:val="72"/>
        </w:rPr>
        <w:t xml:space="preserve"> Study </w:t>
      </w:r>
      <w:proofErr w:type="spellStart"/>
      <w:r w:rsidR="00695812" w:rsidRPr="0086321A">
        <w:rPr>
          <w:rFonts w:ascii="Times New Roman" w:hAnsi="Times New Roman" w:cs="Times New Roman"/>
          <w:sz w:val="72"/>
          <w:szCs w:val="72"/>
        </w:rPr>
        <w:t>Tour</w:t>
      </w:r>
      <w:proofErr w:type="spellEnd"/>
    </w:p>
    <w:p w14:paraId="149AED71" w14:textId="31E307C0" w:rsidR="002B6749" w:rsidRDefault="00A45E21" w:rsidP="002B6749">
      <w:pPr>
        <w:pStyle w:val="NormalWeb"/>
        <w:spacing w:before="0" w:beforeAutospacing="0" w:after="160" w:afterAutospacing="0"/>
        <w:divId w:val="1672176782"/>
        <w:rPr>
          <w:rFonts w:ascii="Aptos SemiBold" w:hAnsi="Aptos SemiBold"/>
          <w:sz w:val="32"/>
          <w:szCs w:val="32"/>
        </w:rPr>
      </w:pPr>
      <w:r>
        <w:rPr>
          <w:rFonts w:ascii="Aptos SemiBold" w:hAnsi="Aptos SemiBold"/>
          <w:sz w:val="32"/>
          <w:szCs w:val="32"/>
        </w:rPr>
        <w:t>Oleh:</w:t>
      </w:r>
      <w:r w:rsidR="00BF3319">
        <w:rPr>
          <w:rFonts w:ascii="Aptos SemiBold" w:hAnsi="Aptos SemiBold"/>
          <w:sz w:val="32"/>
          <w:szCs w:val="32"/>
        </w:rPr>
        <w:t xml:space="preserve"> </w:t>
      </w:r>
      <w:r w:rsidR="0073149E">
        <w:rPr>
          <w:rFonts w:ascii="Aptos SemiBold" w:hAnsi="Aptos SemiBold"/>
          <w:sz w:val="32"/>
          <w:szCs w:val="32"/>
        </w:rPr>
        <w:t>kelompok 6</w:t>
      </w:r>
      <w:r w:rsidR="00FC23C4">
        <w:rPr>
          <w:rFonts w:ascii="Aptos SemiBold" w:hAnsi="Aptos SemiBold"/>
          <w:sz w:val="32"/>
          <w:szCs w:val="32"/>
        </w:rPr>
        <w:t>.</w:t>
      </w:r>
      <w:r w:rsidR="0073149E">
        <w:rPr>
          <w:rFonts w:ascii="Aptos SemiBold" w:hAnsi="Aptos SemiBold"/>
          <w:sz w:val="32"/>
          <w:szCs w:val="32"/>
        </w:rPr>
        <w:t xml:space="preserve"> </w:t>
      </w:r>
      <w:r w:rsidR="00505C1B" w:rsidRPr="008F6EB3">
        <w:rPr>
          <w:rFonts w:ascii="Aptos SemiBold" w:hAnsi="Aptos SemiBold"/>
          <w:sz w:val="32"/>
          <w:szCs w:val="32"/>
        </w:rPr>
        <w:t>Anggota:</w:t>
      </w:r>
      <w:r w:rsidR="00E147BB" w:rsidRPr="008F6EB3">
        <w:rPr>
          <w:rFonts w:ascii="Aptos SemiBold" w:hAnsi="Aptos SemiBold"/>
          <w:sz w:val="32"/>
          <w:szCs w:val="32"/>
        </w:rPr>
        <w:t xml:space="preserve"> </w:t>
      </w:r>
    </w:p>
    <w:p w14:paraId="399206B8" w14:textId="77777777" w:rsidR="002B6749" w:rsidRPr="00016BC9" w:rsidRDefault="00505C1B" w:rsidP="003B6D67">
      <w:pPr>
        <w:pStyle w:val="NormalWeb"/>
        <w:numPr>
          <w:ilvl w:val="0"/>
          <w:numId w:val="18"/>
        </w:numPr>
        <w:spacing w:before="0" w:beforeAutospacing="0" w:after="0" w:afterAutospacing="0"/>
        <w:divId w:val="1672176782"/>
        <w:rPr>
          <w:rFonts w:ascii="Aptos" w:hAnsi="Aptos"/>
        </w:rPr>
      </w:pPr>
      <w:r w:rsidRPr="00016BC9">
        <w:rPr>
          <w:rFonts w:ascii="Aptos" w:hAnsi="Aptos"/>
          <w:color w:val="000000"/>
        </w:rPr>
        <w:t>Daffa Reyno Pratama</w:t>
      </w:r>
      <w:r w:rsidR="00E147BB" w:rsidRPr="00016BC9">
        <w:rPr>
          <w:rFonts w:ascii="Aptos" w:hAnsi="Aptos"/>
        </w:rPr>
        <w:t xml:space="preserve"> </w:t>
      </w:r>
    </w:p>
    <w:p w14:paraId="755A7896" w14:textId="77777777" w:rsidR="002B6749" w:rsidRPr="00016BC9" w:rsidRDefault="00505C1B" w:rsidP="003B6D67">
      <w:pPr>
        <w:pStyle w:val="NormalWeb"/>
        <w:numPr>
          <w:ilvl w:val="0"/>
          <w:numId w:val="18"/>
        </w:numPr>
        <w:spacing w:before="0" w:beforeAutospacing="0" w:after="0" w:afterAutospacing="0"/>
        <w:divId w:val="1672176782"/>
        <w:rPr>
          <w:rFonts w:ascii="Aptos" w:hAnsi="Aptos"/>
        </w:rPr>
      </w:pPr>
      <w:r w:rsidRPr="00016BC9">
        <w:rPr>
          <w:rFonts w:ascii="Aptos" w:hAnsi="Aptos"/>
          <w:color w:val="000000"/>
        </w:rPr>
        <w:t xml:space="preserve">Dewa </w:t>
      </w:r>
      <w:proofErr w:type="spellStart"/>
      <w:r w:rsidRPr="00016BC9">
        <w:rPr>
          <w:rFonts w:ascii="Aptos" w:hAnsi="Aptos"/>
          <w:color w:val="000000"/>
        </w:rPr>
        <w:t>Avridian</w:t>
      </w:r>
      <w:proofErr w:type="spellEnd"/>
      <w:r w:rsidR="00E147BB" w:rsidRPr="00016BC9">
        <w:rPr>
          <w:rFonts w:ascii="Aptos" w:hAnsi="Aptos"/>
        </w:rPr>
        <w:t xml:space="preserve"> </w:t>
      </w:r>
    </w:p>
    <w:p w14:paraId="7E557F89" w14:textId="77777777" w:rsidR="002B6749" w:rsidRPr="00016BC9" w:rsidRDefault="00505C1B" w:rsidP="003B6D67">
      <w:pPr>
        <w:pStyle w:val="NormalWeb"/>
        <w:numPr>
          <w:ilvl w:val="0"/>
          <w:numId w:val="18"/>
        </w:numPr>
        <w:spacing w:before="0" w:beforeAutospacing="0" w:after="0" w:afterAutospacing="0"/>
        <w:divId w:val="1672176782"/>
        <w:rPr>
          <w:rFonts w:ascii="Aptos" w:hAnsi="Aptos"/>
        </w:rPr>
      </w:pPr>
      <w:r w:rsidRPr="00016BC9">
        <w:rPr>
          <w:rFonts w:ascii="Aptos" w:hAnsi="Aptos"/>
          <w:color w:val="000000"/>
        </w:rPr>
        <w:t>Muhammad</w:t>
      </w:r>
      <w:r w:rsidR="00E147BB" w:rsidRPr="00016BC9">
        <w:rPr>
          <w:rFonts w:ascii="Aptos" w:hAnsi="Aptos"/>
          <w:color w:val="000000"/>
        </w:rPr>
        <w:t xml:space="preserve"> </w:t>
      </w:r>
      <w:r w:rsidRPr="00016BC9">
        <w:rPr>
          <w:rFonts w:ascii="Aptos" w:hAnsi="Aptos"/>
          <w:color w:val="000000"/>
        </w:rPr>
        <w:t>Rohim</w:t>
      </w:r>
    </w:p>
    <w:p w14:paraId="3920171D" w14:textId="70A829B9" w:rsidR="008D4B3C" w:rsidRPr="003B6D67" w:rsidRDefault="00505C1B" w:rsidP="003B6D67">
      <w:pPr>
        <w:pStyle w:val="NormalWeb"/>
        <w:numPr>
          <w:ilvl w:val="0"/>
          <w:numId w:val="18"/>
        </w:numPr>
        <w:spacing w:before="0" w:beforeAutospacing="0" w:after="0" w:afterAutospacing="0"/>
        <w:divId w:val="1672176782"/>
        <w:rPr>
          <w:rFonts w:ascii="Aptos" w:hAnsi="Aptos"/>
        </w:rPr>
      </w:pPr>
      <w:r w:rsidRPr="00016BC9">
        <w:rPr>
          <w:rFonts w:ascii="Aptos" w:hAnsi="Aptos"/>
          <w:color w:val="000000"/>
        </w:rPr>
        <w:t xml:space="preserve">Muhammad Azka </w:t>
      </w:r>
      <w:proofErr w:type="spellStart"/>
      <w:r w:rsidRPr="00016BC9">
        <w:rPr>
          <w:rFonts w:ascii="Aptos" w:hAnsi="Aptos"/>
          <w:color w:val="000000"/>
        </w:rPr>
        <w:t>Arrodhi</w:t>
      </w:r>
      <w:proofErr w:type="spellEnd"/>
    </w:p>
    <w:p w14:paraId="7930D0F0" w14:textId="77777777" w:rsidR="003B6D67" w:rsidRPr="00016BC9" w:rsidRDefault="003B6D67" w:rsidP="003B6D67">
      <w:pPr>
        <w:pStyle w:val="NormalWeb"/>
        <w:spacing w:before="0" w:beforeAutospacing="0" w:after="0" w:afterAutospacing="0"/>
        <w:divId w:val="1672176782"/>
        <w:rPr>
          <w:rFonts w:ascii="Aptos" w:hAnsi="Aptos"/>
        </w:rPr>
      </w:pPr>
    </w:p>
    <w:p w14:paraId="5CC244E5" w14:textId="77777777" w:rsidR="00741209" w:rsidRPr="00392DDD" w:rsidRDefault="00741209">
      <w:pPr>
        <w:pStyle w:val="NormalWeb"/>
        <w:spacing w:before="0" w:beforeAutospacing="0" w:after="160" w:afterAutospacing="0"/>
        <w:divId w:val="250362045"/>
        <w:rPr>
          <w:rFonts w:ascii="Aptos SemiBold" w:hAnsi="Aptos SemiBold"/>
          <w:color w:val="31312E" w:themeColor="text2"/>
        </w:rPr>
      </w:pPr>
      <w:proofErr w:type="spellStart"/>
      <w:r w:rsidRPr="00392DDD">
        <w:rPr>
          <w:rFonts w:ascii="Aptos SemiBold" w:hAnsi="Aptos SemiBold"/>
          <w:color w:val="31312E" w:themeColor="text2"/>
        </w:rPr>
        <w:t>Chapter</w:t>
      </w:r>
      <w:proofErr w:type="spellEnd"/>
      <w:r w:rsidRPr="00392DDD">
        <w:rPr>
          <w:rFonts w:ascii="Aptos SemiBold" w:hAnsi="Aptos SemiBold"/>
          <w:color w:val="31312E" w:themeColor="text2"/>
        </w:rPr>
        <w:t xml:space="preserve"> 1:</w:t>
      </w:r>
    </w:p>
    <w:p w14:paraId="23D9E4CD" w14:textId="126ED91F" w:rsidR="00741209" w:rsidRPr="00D87D0E" w:rsidRDefault="00741209" w:rsidP="009A6778">
      <w:pPr>
        <w:pStyle w:val="NormalWeb"/>
        <w:spacing w:before="0" w:beforeAutospacing="0" w:after="160" w:afterAutospacing="0" w:line="276" w:lineRule="auto"/>
        <w:divId w:val="250362045"/>
        <w:rPr>
          <w:rFonts w:ascii="Aptos Display" w:hAnsi="Aptos Display"/>
          <w:color w:val="31312E" w:themeColor="text2"/>
        </w:rPr>
      </w:pPr>
      <w:r w:rsidRPr="00D87D0E">
        <w:rPr>
          <w:rFonts w:ascii="Aptos Display" w:hAnsi="Aptos Display"/>
          <w:color w:val="31312E" w:themeColor="text2"/>
        </w:rPr>
        <w:t xml:space="preserve">Study </w:t>
      </w:r>
      <w:proofErr w:type="spellStart"/>
      <w:r w:rsidRPr="00D87D0E">
        <w:rPr>
          <w:rFonts w:ascii="Aptos Display" w:hAnsi="Aptos Display"/>
          <w:color w:val="31312E" w:themeColor="text2"/>
        </w:rPr>
        <w:t>tour</w:t>
      </w:r>
      <w:proofErr w:type="spellEnd"/>
      <w:r w:rsidRPr="00D87D0E">
        <w:rPr>
          <w:rFonts w:ascii="Aptos Display" w:hAnsi="Aptos Display"/>
          <w:color w:val="31312E" w:themeColor="text2"/>
        </w:rPr>
        <w:t xml:space="preserve"> dimulai pada hari rabu malam, kami berangkat dari sekolah menuju Dieng kurang lebih memakan waktu selama 11</w:t>
      </w:r>
      <w:r w:rsidR="00037F8B">
        <w:rPr>
          <w:rFonts w:ascii="Aptos Display" w:hAnsi="Aptos Display"/>
          <w:color w:val="31312E" w:themeColor="text2"/>
        </w:rPr>
        <w:t xml:space="preserve"> </w:t>
      </w:r>
      <w:r w:rsidRPr="00D87D0E">
        <w:rPr>
          <w:rFonts w:ascii="Aptos Display" w:hAnsi="Aptos Display"/>
          <w:color w:val="31312E" w:themeColor="text2"/>
        </w:rPr>
        <w:t xml:space="preserve">jam, di tengah perjalanan ke Dieng kami berhenti untuk </w:t>
      </w:r>
      <w:proofErr w:type="spellStart"/>
      <w:r w:rsidRPr="00D87D0E">
        <w:rPr>
          <w:rFonts w:ascii="Aptos Display" w:hAnsi="Aptos Display"/>
          <w:color w:val="31312E" w:themeColor="text2"/>
        </w:rPr>
        <w:t>sholat</w:t>
      </w:r>
      <w:proofErr w:type="spellEnd"/>
      <w:r w:rsidRPr="00D87D0E">
        <w:rPr>
          <w:rFonts w:ascii="Aptos Display" w:hAnsi="Aptos Display"/>
          <w:color w:val="31312E" w:themeColor="text2"/>
        </w:rPr>
        <w:t xml:space="preserve"> subuh,</w:t>
      </w:r>
      <w:r w:rsidR="00F15AEB">
        <w:rPr>
          <w:rFonts w:ascii="Aptos Display" w:hAnsi="Aptos Display"/>
          <w:color w:val="31312E" w:themeColor="text2"/>
        </w:rPr>
        <w:t xml:space="preserve"> </w:t>
      </w:r>
      <w:r w:rsidRPr="00D87D0E">
        <w:rPr>
          <w:rFonts w:ascii="Aptos Display" w:hAnsi="Aptos Display"/>
          <w:color w:val="31312E" w:themeColor="text2"/>
        </w:rPr>
        <w:t xml:space="preserve">pada saat sampai ke Dieng hari sudah berganti menjadi kamis setelah turun dari bus kita beres-beres diri dan sarapan setelah sarapan kita langsung menuju destinasi pertama kita yaitu Batu </w:t>
      </w:r>
      <w:proofErr w:type="spellStart"/>
      <w:r w:rsidRPr="00D87D0E">
        <w:rPr>
          <w:rFonts w:ascii="Aptos Display" w:hAnsi="Aptos Display"/>
          <w:color w:val="31312E" w:themeColor="text2"/>
        </w:rPr>
        <w:t>angkruk</w:t>
      </w:r>
      <w:proofErr w:type="spellEnd"/>
      <w:r w:rsidRPr="00D87D0E">
        <w:rPr>
          <w:rFonts w:ascii="Aptos Display" w:hAnsi="Aptos Display"/>
          <w:color w:val="31312E" w:themeColor="text2"/>
        </w:rPr>
        <w:t xml:space="preserve"> Dieng</w:t>
      </w:r>
      <w:r w:rsidR="003E260C">
        <w:rPr>
          <w:rFonts w:ascii="Aptos Display" w:hAnsi="Aptos Display"/>
          <w:color w:val="31312E" w:themeColor="text2"/>
        </w:rPr>
        <w:t xml:space="preserve">. </w:t>
      </w:r>
      <w:r w:rsidRPr="00D87D0E">
        <w:rPr>
          <w:rFonts w:ascii="Aptos Display" w:hAnsi="Aptos Display"/>
          <w:color w:val="31312E" w:themeColor="text2"/>
        </w:rPr>
        <w:t xml:space="preserve">kita </w:t>
      </w:r>
      <w:proofErr w:type="spellStart"/>
      <w:r w:rsidR="007513AD">
        <w:rPr>
          <w:rFonts w:ascii="Aptos Display" w:hAnsi="Aptos Display"/>
          <w:color w:val="31312E" w:themeColor="text2"/>
        </w:rPr>
        <w:t>ber</w:t>
      </w:r>
      <w:proofErr w:type="spellEnd"/>
      <w:r w:rsidR="007513AD">
        <w:rPr>
          <w:rFonts w:ascii="Aptos Display" w:hAnsi="Aptos Display"/>
          <w:color w:val="31312E" w:themeColor="text2"/>
        </w:rPr>
        <w:t xml:space="preserve"> </w:t>
      </w:r>
      <w:proofErr w:type="spellStart"/>
      <w:r w:rsidR="007513AD">
        <w:rPr>
          <w:rFonts w:ascii="Aptos Display" w:hAnsi="Aptos Display"/>
          <w:color w:val="31312E" w:themeColor="text2"/>
        </w:rPr>
        <w:t>swafoto</w:t>
      </w:r>
      <w:proofErr w:type="spellEnd"/>
      <w:r w:rsidRPr="00D87D0E">
        <w:rPr>
          <w:rFonts w:ascii="Aptos Display" w:hAnsi="Aptos Display"/>
          <w:color w:val="31312E" w:themeColor="text2"/>
        </w:rPr>
        <w:t xml:space="preserve"> dan melihat peman</w:t>
      </w:r>
      <w:r w:rsidR="005D202F">
        <w:rPr>
          <w:rFonts w:ascii="Aptos Display" w:hAnsi="Aptos Display"/>
          <w:color w:val="31312E" w:themeColor="text2"/>
        </w:rPr>
        <w:t>dan</w:t>
      </w:r>
      <w:r w:rsidRPr="00D87D0E">
        <w:rPr>
          <w:rFonts w:ascii="Aptos Display" w:hAnsi="Aptos Display"/>
          <w:color w:val="31312E" w:themeColor="text2"/>
        </w:rPr>
        <w:t>gan dieng dari atas</w:t>
      </w:r>
    </w:p>
    <w:p w14:paraId="5991E6AC" w14:textId="6939D94D" w:rsidR="00C443F3" w:rsidRDefault="00741209" w:rsidP="00F7736A">
      <w:pPr>
        <w:pStyle w:val="NormalWeb"/>
        <w:spacing w:before="0" w:beforeAutospacing="0" w:after="160" w:afterAutospacing="0" w:line="276" w:lineRule="auto"/>
        <w:divId w:val="250362045"/>
        <w:rPr>
          <w:rFonts w:ascii="Aptos Display" w:hAnsi="Aptos Display"/>
          <w:color w:val="31312E" w:themeColor="text2"/>
        </w:rPr>
      </w:pPr>
      <w:r w:rsidRPr="00D87D0E">
        <w:rPr>
          <w:rFonts w:ascii="Aptos Display" w:hAnsi="Aptos Display"/>
          <w:color w:val="31312E" w:themeColor="text2"/>
        </w:rPr>
        <w:t xml:space="preserve"> setelah itu kita lanjut menuju destinasi wisata ke-dua yaitu Candi Arjuna, setelah sampai di kawasan candi kami melihat reruntuhan bangunan dan candi Arjuna itu sendiri, di </w:t>
      </w:r>
      <w:proofErr w:type="spellStart"/>
      <w:r w:rsidRPr="00D87D0E">
        <w:rPr>
          <w:rFonts w:ascii="Aptos Display" w:hAnsi="Aptos Display"/>
          <w:color w:val="31312E" w:themeColor="text2"/>
        </w:rPr>
        <w:t>komplek</w:t>
      </w:r>
      <w:proofErr w:type="spellEnd"/>
      <w:r w:rsidRPr="00D87D0E">
        <w:rPr>
          <w:rFonts w:ascii="Aptos Display" w:hAnsi="Aptos Display"/>
          <w:color w:val="31312E" w:themeColor="text2"/>
        </w:rPr>
        <w:t xml:space="preserve"> candi tidak hanya ada Candi Arjuna tetapi ada candi lain lagi, di situs Candi Arjuna terdapat  lima candi </w:t>
      </w:r>
      <w:proofErr w:type="spellStart"/>
      <w:r w:rsidRPr="00D87D0E">
        <w:rPr>
          <w:rFonts w:ascii="Aptos Display" w:hAnsi="Aptos Display"/>
          <w:color w:val="31312E" w:themeColor="text2"/>
        </w:rPr>
        <w:t>diantaranya</w:t>
      </w:r>
      <w:proofErr w:type="spellEnd"/>
      <w:r w:rsidRPr="00D87D0E">
        <w:rPr>
          <w:rFonts w:ascii="Aptos Display" w:hAnsi="Aptos Display"/>
          <w:color w:val="31312E" w:themeColor="text2"/>
        </w:rPr>
        <w:t xml:space="preserve"> adalah Candi Arjuna, Candi Semar, Candi </w:t>
      </w:r>
      <w:proofErr w:type="spellStart"/>
      <w:r w:rsidRPr="00D87D0E">
        <w:rPr>
          <w:rFonts w:ascii="Aptos Display" w:hAnsi="Aptos Display"/>
          <w:color w:val="31312E" w:themeColor="text2"/>
        </w:rPr>
        <w:t>srikandi</w:t>
      </w:r>
      <w:proofErr w:type="spellEnd"/>
      <w:r w:rsidRPr="00D87D0E">
        <w:rPr>
          <w:rFonts w:ascii="Aptos Display" w:hAnsi="Aptos Display"/>
          <w:color w:val="31312E" w:themeColor="text2"/>
        </w:rPr>
        <w:t xml:space="preserve">, Candi </w:t>
      </w:r>
      <w:proofErr w:type="spellStart"/>
      <w:r w:rsidRPr="00D87D0E">
        <w:rPr>
          <w:rFonts w:ascii="Aptos Display" w:hAnsi="Aptos Display"/>
          <w:color w:val="31312E" w:themeColor="text2"/>
        </w:rPr>
        <w:t>puntadewa</w:t>
      </w:r>
      <w:proofErr w:type="spellEnd"/>
      <w:r w:rsidRPr="00D87D0E">
        <w:rPr>
          <w:rFonts w:ascii="Aptos Display" w:hAnsi="Aptos Display"/>
          <w:color w:val="31312E" w:themeColor="text2"/>
        </w:rPr>
        <w:t xml:space="preserve">, dan Candi </w:t>
      </w:r>
      <w:proofErr w:type="spellStart"/>
      <w:r w:rsidRPr="00D87D0E">
        <w:rPr>
          <w:rFonts w:ascii="Aptos Display" w:hAnsi="Aptos Display"/>
          <w:color w:val="31312E" w:themeColor="text2"/>
        </w:rPr>
        <w:t>Sembadra</w:t>
      </w:r>
      <w:proofErr w:type="spellEnd"/>
      <w:r w:rsidRPr="00D87D0E">
        <w:rPr>
          <w:rFonts w:ascii="Aptos Display" w:hAnsi="Aptos Display"/>
          <w:color w:val="31312E" w:themeColor="text2"/>
        </w:rPr>
        <w:t>. </w:t>
      </w:r>
    </w:p>
    <w:p w14:paraId="00A35AEC" w14:textId="60BEB0C3" w:rsidR="00F32424" w:rsidRPr="00F32424" w:rsidRDefault="008C5B8D" w:rsidP="00F7736A">
      <w:pPr>
        <w:pStyle w:val="NormalWeb"/>
        <w:spacing w:before="0" w:beforeAutospacing="0" w:after="160" w:afterAutospacing="0" w:line="276" w:lineRule="auto"/>
        <w:divId w:val="250362045"/>
        <w:rPr>
          <w:rFonts w:ascii="Aptos Display" w:hAnsi="Aptos Display"/>
          <w:color w:val="31312E" w:themeColor="text2"/>
          <w:sz w:val="16"/>
          <w:szCs w:val="16"/>
        </w:rPr>
      </w:pPr>
      <w:r>
        <w:rPr>
          <w:b/>
          <w:bCs/>
          <w:noProof/>
          <w:color w:val="31312E" w:themeColor="text2"/>
        </w:rPr>
        <w:drawing>
          <wp:anchor distT="0" distB="0" distL="114300" distR="114300" simplePos="0" relativeHeight="251662336" behindDoc="0" locked="0" layoutInCell="1" allowOverlap="1" wp14:anchorId="14A917E4" wp14:editId="7BE4D325">
            <wp:simplePos x="0" y="0"/>
            <wp:positionH relativeFrom="column">
              <wp:posOffset>3014980</wp:posOffset>
            </wp:positionH>
            <wp:positionV relativeFrom="paragraph">
              <wp:posOffset>351155</wp:posOffset>
            </wp:positionV>
            <wp:extent cx="2832735" cy="2555240"/>
            <wp:effectExtent l="0" t="0" r="5715" b="0"/>
            <wp:wrapTopAndBottom/>
            <wp:docPr id="1604819496"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19496" name="Gambar 160481949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32735" cy="2555240"/>
                    </a:xfrm>
                    <a:prstGeom prst="rect">
                      <a:avLst/>
                    </a:prstGeom>
                  </pic:spPr>
                </pic:pic>
              </a:graphicData>
            </a:graphic>
            <wp14:sizeRelH relativeFrom="margin">
              <wp14:pctWidth>0</wp14:pctWidth>
            </wp14:sizeRelH>
            <wp14:sizeRelV relativeFrom="margin">
              <wp14:pctHeight>0</wp14:pctHeight>
            </wp14:sizeRelV>
          </wp:anchor>
        </w:drawing>
      </w:r>
      <w:r w:rsidR="00CE7137">
        <w:rPr>
          <w:b/>
          <w:bCs/>
          <w:noProof/>
          <w:color w:val="31312E" w:themeColor="text2"/>
        </w:rPr>
        <w:drawing>
          <wp:anchor distT="0" distB="0" distL="114300" distR="114300" simplePos="0" relativeHeight="251661312" behindDoc="0" locked="0" layoutInCell="1" allowOverlap="1" wp14:anchorId="2C76BCEE" wp14:editId="66F05CB4">
            <wp:simplePos x="0" y="0"/>
            <wp:positionH relativeFrom="column">
              <wp:posOffset>-120650</wp:posOffset>
            </wp:positionH>
            <wp:positionV relativeFrom="paragraph">
              <wp:posOffset>356235</wp:posOffset>
            </wp:positionV>
            <wp:extent cx="2863850" cy="2549525"/>
            <wp:effectExtent l="0" t="0" r="0" b="3175"/>
            <wp:wrapTopAndBottom/>
            <wp:docPr id="131525947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59472" name="Gambar 13152594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3850" cy="2549525"/>
                    </a:xfrm>
                    <a:prstGeom prst="rect">
                      <a:avLst/>
                    </a:prstGeom>
                  </pic:spPr>
                </pic:pic>
              </a:graphicData>
            </a:graphic>
            <wp14:sizeRelH relativeFrom="margin">
              <wp14:pctWidth>0</wp14:pctWidth>
            </wp14:sizeRelH>
            <wp14:sizeRelV relativeFrom="margin">
              <wp14:pctHeight>0</wp14:pctHeight>
            </wp14:sizeRelV>
          </wp:anchor>
        </w:drawing>
      </w:r>
    </w:p>
    <w:p w14:paraId="6D160B0B" w14:textId="71870BEE" w:rsidR="00EE0FDA" w:rsidRDefault="00EE0FDA" w:rsidP="00C10A66">
      <w:pPr>
        <w:spacing w:after="0"/>
        <w:rPr>
          <w:b/>
          <w:bCs/>
          <w:color w:val="31312E" w:themeColor="text2"/>
        </w:rPr>
      </w:pPr>
    </w:p>
    <w:p w14:paraId="3C98315D" w14:textId="1F6182DC" w:rsidR="00EE0FDA" w:rsidRDefault="00EE0FDA" w:rsidP="00C10A66">
      <w:pPr>
        <w:spacing w:after="0"/>
        <w:rPr>
          <w:b/>
          <w:bCs/>
          <w:color w:val="31312E" w:themeColor="text2"/>
        </w:rPr>
      </w:pPr>
    </w:p>
    <w:p w14:paraId="69C95EAC" w14:textId="77777777" w:rsidR="00EE0FDA" w:rsidRDefault="00EE0FDA" w:rsidP="00C10A66">
      <w:pPr>
        <w:spacing w:after="0"/>
        <w:rPr>
          <w:b/>
          <w:bCs/>
          <w:color w:val="31312E" w:themeColor="text2"/>
        </w:rPr>
      </w:pPr>
    </w:p>
    <w:p w14:paraId="00A0FF14" w14:textId="77777777" w:rsidR="00272F85" w:rsidRDefault="00272F85" w:rsidP="00825652">
      <w:pPr>
        <w:spacing w:after="0" w:line="276" w:lineRule="auto"/>
        <w:rPr>
          <w:b/>
          <w:bCs/>
          <w:color w:val="31312E" w:themeColor="text2"/>
        </w:rPr>
      </w:pPr>
    </w:p>
    <w:p w14:paraId="17E3287E" w14:textId="2DFDE759" w:rsidR="00CA516E" w:rsidRDefault="00782787" w:rsidP="00825652">
      <w:pPr>
        <w:spacing w:after="0" w:line="276" w:lineRule="auto"/>
        <w:rPr>
          <w:b/>
          <w:bCs/>
          <w:color w:val="31312E" w:themeColor="text2"/>
        </w:rPr>
      </w:pPr>
      <w:r w:rsidRPr="00380D6E">
        <w:rPr>
          <w:b/>
          <w:bCs/>
          <w:color w:val="31312E" w:themeColor="text2"/>
        </w:rPr>
        <w:lastRenderedPageBreak/>
        <w:t>Candi Arjuna:</w:t>
      </w:r>
    </w:p>
    <w:p w14:paraId="0128E868" w14:textId="77777777" w:rsidR="00C10A66" w:rsidRPr="00C10A66" w:rsidRDefault="00C10A66" w:rsidP="00825652">
      <w:pPr>
        <w:spacing w:after="0" w:line="276" w:lineRule="auto"/>
        <w:rPr>
          <w:b/>
          <w:bCs/>
          <w:color w:val="31312E" w:themeColor="text2"/>
          <w:sz w:val="16"/>
          <w:szCs w:val="16"/>
        </w:rPr>
      </w:pPr>
    </w:p>
    <w:p w14:paraId="50D3A1B5" w14:textId="00A9E943" w:rsidR="00782787" w:rsidRDefault="005018A4" w:rsidP="00825652">
      <w:pPr>
        <w:spacing w:after="0" w:line="276" w:lineRule="auto"/>
        <w:rPr>
          <w:color w:val="31312E" w:themeColor="text2"/>
        </w:rPr>
      </w:pPr>
      <w:r>
        <w:rPr>
          <w:noProof/>
          <w:color w:val="31312E" w:themeColor="text2"/>
        </w:rPr>
        <w:drawing>
          <wp:anchor distT="0" distB="0" distL="114300" distR="114300" simplePos="0" relativeHeight="251659264" behindDoc="0" locked="0" layoutInCell="1" allowOverlap="1" wp14:anchorId="3F24F3F4" wp14:editId="3FB6D600">
            <wp:simplePos x="0" y="0"/>
            <wp:positionH relativeFrom="column">
              <wp:posOffset>13970</wp:posOffset>
            </wp:positionH>
            <wp:positionV relativeFrom="paragraph">
              <wp:posOffset>1569720</wp:posOffset>
            </wp:positionV>
            <wp:extent cx="5727700" cy="2586990"/>
            <wp:effectExtent l="0" t="0" r="6350" b="3810"/>
            <wp:wrapTopAndBottom/>
            <wp:docPr id="131247401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74019" name="Gambar 1"/>
                    <pic:cNvPicPr/>
                  </pic:nvPicPr>
                  <pic:blipFill>
                    <a:blip r:embed="rId9"/>
                    <a:stretch>
                      <a:fillRect/>
                    </a:stretch>
                  </pic:blipFill>
                  <pic:spPr>
                    <a:xfrm>
                      <a:off x="0" y="0"/>
                      <a:ext cx="5727700" cy="2586990"/>
                    </a:xfrm>
                    <a:prstGeom prst="rect">
                      <a:avLst/>
                    </a:prstGeom>
                  </pic:spPr>
                </pic:pic>
              </a:graphicData>
            </a:graphic>
            <wp14:sizeRelH relativeFrom="margin">
              <wp14:pctWidth>0</wp14:pctWidth>
            </wp14:sizeRelH>
            <wp14:sizeRelV relativeFrom="margin">
              <wp14:pctHeight>0</wp14:pctHeight>
            </wp14:sizeRelV>
          </wp:anchor>
        </w:drawing>
      </w:r>
      <w:r w:rsidR="00782787" w:rsidRPr="00380D6E">
        <w:rPr>
          <w:color w:val="31312E" w:themeColor="text2"/>
        </w:rPr>
        <w:t>Candi Arjuna terletak di desa Dieng kulon kec. Batur kab. Banjarnegara merupakan peninggalan periode klasik Hindu-</w:t>
      </w:r>
      <w:proofErr w:type="spellStart"/>
      <w:r w:rsidR="00782787" w:rsidRPr="00380D6E">
        <w:rPr>
          <w:color w:val="31312E" w:themeColor="text2"/>
        </w:rPr>
        <w:t>budha</w:t>
      </w:r>
      <w:proofErr w:type="spellEnd"/>
      <w:r w:rsidR="00782787" w:rsidRPr="00380D6E">
        <w:rPr>
          <w:color w:val="31312E" w:themeColor="text2"/>
        </w:rPr>
        <w:t xml:space="preserve"> candi Arjuna dibangun dimasa Mataram kuno oleh Wangsa Sanjaya pada abad ke-8 ajaran Hindu-</w:t>
      </w:r>
      <w:proofErr w:type="spellStart"/>
      <w:r w:rsidR="00782787" w:rsidRPr="00380D6E">
        <w:rPr>
          <w:color w:val="31312E" w:themeColor="text2"/>
        </w:rPr>
        <w:t>budha</w:t>
      </w:r>
      <w:proofErr w:type="spellEnd"/>
      <w:r w:rsidR="00782787" w:rsidRPr="00380D6E">
        <w:rPr>
          <w:color w:val="31312E" w:themeColor="text2"/>
        </w:rPr>
        <w:t xml:space="preserve"> Bercorak </w:t>
      </w:r>
      <w:proofErr w:type="spellStart"/>
      <w:r w:rsidR="00782787" w:rsidRPr="00380D6E">
        <w:rPr>
          <w:color w:val="31312E" w:themeColor="text2"/>
        </w:rPr>
        <w:t>Sakte</w:t>
      </w:r>
      <w:proofErr w:type="spellEnd"/>
      <w:r w:rsidR="00782787" w:rsidRPr="00380D6E">
        <w:rPr>
          <w:color w:val="31312E" w:themeColor="text2"/>
        </w:rPr>
        <w:t xml:space="preserve"> Siwa adalah yang paling menonjol di Candi Arjuna, ada tiga bagian utama Candi yaitu : bagian bawah (</w:t>
      </w:r>
      <w:proofErr w:type="spellStart"/>
      <w:r w:rsidR="00782787" w:rsidRPr="00380D6E">
        <w:rPr>
          <w:color w:val="31312E" w:themeColor="text2"/>
        </w:rPr>
        <w:t>Bhurloka</w:t>
      </w:r>
      <w:proofErr w:type="spellEnd"/>
      <w:r w:rsidR="00782787" w:rsidRPr="00380D6E">
        <w:rPr>
          <w:color w:val="31312E" w:themeColor="text2"/>
        </w:rPr>
        <w:t>), bagian badan (</w:t>
      </w:r>
      <w:proofErr w:type="spellStart"/>
      <w:r w:rsidR="00782787" w:rsidRPr="00380D6E">
        <w:rPr>
          <w:color w:val="31312E" w:themeColor="text2"/>
        </w:rPr>
        <w:t>Bhurwaloka</w:t>
      </w:r>
      <w:proofErr w:type="spellEnd"/>
      <w:r w:rsidR="00782787" w:rsidRPr="00380D6E">
        <w:rPr>
          <w:color w:val="31312E" w:themeColor="text2"/>
        </w:rPr>
        <w:t>),dan bagian atas (</w:t>
      </w:r>
      <w:proofErr w:type="spellStart"/>
      <w:r w:rsidR="00782787" w:rsidRPr="00380D6E">
        <w:rPr>
          <w:color w:val="31312E" w:themeColor="text2"/>
        </w:rPr>
        <w:t>Swarloka</w:t>
      </w:r>
      <w:proofErr w:type="spellEnd"/>
      <w:r w:rsidR="00782787" w:rsidRPr="00380D6E">
        <w:rPr>
          <w:color w:val="31312E" w:themeColor="text2"/>
        </w:rPr>
        <w:t xml:space="preserve">). Pertama kali ditemukan oleh tentara Belanda yang sedang di tugaskan oleh TS </w:t>
      </w:r>
      <w:proofErr w:type="spellStart"/>
      <w:r w:rsidR="00782787" w:rsidRPr="00380D6E">
        <w:rPr>
          <w:color w:val="31312E" w:themeColor="text2"/>
        </w:rPr>
        <w:t>Raffles</w:t>
      </w:r>
      <w:proofErr w:type="spellEnd"/>
      <w:r w:rsidR="00782787" w:rsidRPr="00380D6E">
        <w:rPr>
          <w:color w:val="31312E" w:themeColor="text2"/>
        </w:rPr>
        <w:t xml:space="preserve"> untuk menjelajahi pegunungan Kedu. </w:t>
      </w:r>
    </w:p>
    <w:p w14:paraId="05655089" w14:textId="27764E63" w:rsidR="00912E83" w:rsidRDefault="00912E83" w:rsidP="00825652">
      <w:pPr>
        <w:spacing w:line="276" w:lineRule="auto"/>
        <w:rPr>
          <w:color w:val="31312E" w:themeColor="text2"/>
        </w:rPr>
      </w:pPr>
    </w:p>
    <w:p w14:paraId="0C4B9C22" w14:textId="77777777" w:rsidR="00CC38F4" w:rsidRDefault="00782787" w:rsidP="00825652">
      <w:pPr>
        <w:spacing w:after="0" w:line="276" w:lineRule="auto"/>
        <w:rPr>
          <w:b/>
          <w:bCs/>
          <w:color w:val="31312E" w:themeColor="text2"/>
        </w:rPr>
      </w:pPr>
      <w:r w:rsidRPr="005D65F2">
        <w:rPr>
          <w:b/>
          <w:bCs/>
          <w:color w:val="31312E" w:themeColor="text2"/>
        </w:rPr>
        <w:t>Candi Semar</w:t>
      </w:r>
      <w:r w:rsidR="00912E83">
        <w:rPr>
          <w:b/>
          <w:bCs/>
          <w:color w:val="31312E" w:themeColor="text2"/>
        </w:rPr>
        <w:t>:</w:t>
      </w:r>
    </w:p>
    <w:p w14:paraId="01592C6D" w14:textId="77777777" w:rsidR="00CC2F09" w:rsidRDefault="00CC2F09" w:rsidP="00825652">
      <w:pPr>
        <w:spacing w:after="0" w:line="276" w:lineRule="auto"/>
        <w:rPr>
          <w:b/>
          <w:bCs/>
          <w:color w:val="31312E" w:themeColor="text2"/>
          <w:sz w:val="16"/>
          <w:szCs w:val="16"/>
        </w:rPr>
      </w:pPr>
    </w:p>
    <w:p w14:paraId="392CE7D5" w14:textId="1E238423" w:rsidR="00782787" w:rsidRDefault="00782787" w:rsidP="00825652">
      <w:pPr>
        <w:spacing w:after="0" w:line="276" w:lineRule="auto"/>
        <w:rPr>
          <w:color w:val="31312E" w:themeColor="text2"/>
        </w:rPr>
      </w:pPr>
      <w:r w:rsidRPr="00380D6E">
        <w:rPr>
          <w:color w:val="31312E" w:themeColor="text2"/>
        </w:rPr>
        <w:t xml:space="preserve">Candi Semar terletak di dalam kompleks Candi Arjuna tepatnya di depan </w:t>
      </w:r>
      <w:proofErr w:type="spellStart"/>
      <w:r w:rsidRPr="00380D6E">
        <w:rPr>
          <w:color w:val="31312E" w:themeColor="text2"/>
        </w:rPr>
        <w:t>peraja</w:t>
      </w:r>
      <w:proofErr w:type="spellEnd"/>
      <w:r w:rsidRPr="00380D6E">
        <w:rPr>
          <w:color w:val="31312E" w:themeColor="text2"/>
        </w:rPr>
        <w:t xml:space="preserve"> Candi Arjuna, Candi ini memiliki ukuran yang kecil dengan denah persegi panjang dan berfungsi sebagai Candi perawan atau Candi pendamping untuk Candi utama yaitu candi Arjuna. </w:t>
      </w:r>
    </w:p>
    <w:p w14:paraId="3BE50FE3" w14:textId="5C85719C" w:rsidR="00CC2F09" w:rsidRDefault="00907CA0" w:rsidP="00825652">
      <w:pPr>
        <w:spacing w:after="0" w:line="276" w:lineRule="auto"/>
        <w:rPr>
          <w:color w:val="31312E" w:themeColor="text2"/>
        </w:rPr>
      </w:pPr>
      <w:r>
        <w:rPr>
          <w:noProof/>
          <w:color w:val="31312E" w:themeColor="text2"/>
        </w:rPr>
        <w:drawing>
          <wp:anchor distT="0" distB="0" distL="114300" distR="114300" simplePos="0" relativeHeight="251660288" behindDoc="0" locked="0" layoutInCell="1" allowOverlap="1" wp14:anchorId="1D568121" wp14:editId="64A37AA2">
            <wp:simplePos x="0" y="0"/>
            <wp:positionH relativeFrom="column">
              <wp:posOffset>10795</wp:posOffset>
            </wp:positionH>
            <wp:positionV relativeFrom="paragraph">
              <wp:posOffset>6205220</wp:posOffset>
            </wp:positionV>
            <wp:extent cx="5727700" cy="2580640"/>
            <wp:effectExtent l="0" t="0" r="6350" b="0"/>
            <wp:wrapTopAndBottom/>
            <wp:docPr id="1255602975"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02975" name="Gambar 3"/>
                    <pic:cNvPicPr/>
                  </pic:nvPicPr>
                  <pic:blipFill>
                    <a:blip r:embed="rId10"/>
                    <a:stretch>
                      <a:fillRect/>
                    </a:stretch>
                  </pic:blipFill>
                  <pic:spPr>
                    <a:xfrm>
                      <a:off x="0" y="0"/>
                      <a:ext cx="5727700" cy="2580640"/>
                    </a:xfrm>
                    <a:prstGeom prst="rect">
                      <a:avLst/>
                    </a:prstGeom>
                  </pic:spPr>
                </pic:pic>
              </a:graphicData>
            </a:graphic>
            <wp14:sizeRelH relativeFrom="margin">
              <wp14:pctWidth>0</wp14:pctWidth>
            </wp14:sizeRelH>
            <wp14:sizeRelV relativeFrom="margin">
              <wp14:pctHeight>0</wp14:pctHeight>
            </wp14:sizeRelV>
          </wp:anchor>
        </w:drawing>
      </w:r>
    </w:p>
    <w:p w14:paraId="441BADB7" w14:textId="77777777" w:rsidR="00CC2F09" w:rsidRPr="00CC38F4" w:rsidRDefault="00CC2F09" w:rsidP="00825652">
      <w:pPr>
        <w:spacing w:after="0" w:line="276" w:lineRule="auto"/>
        <w:rPr>
          <w:b/>
          <w:bCs/>
          <w:color w:val="31312E" w:themeColor="text2"/>
          <w:sz w:val="16"/>
          <w:szCs w:val="16"/>
        </w:rPr>
      </w:pPr>
    </w:p>
    <w:p w14:paraId="6F5922C9" w14:textId="77777777" w:rsidR="00052BF4" w:rsidRDefault="00782787" w:rsidP="00052BF4">
      <w:pPr>
        <w:spacing w:after="0" w:line="276" w:lineRule="auto"/>
        <w:rPr>
          <w:b/>
          <w:bCs/>
          <w:color w:val="31312E" w:themeColor="text2"/>
          <w:sz w:val="16"/>
          <w:szCs w:val="16"/>
        </w:rPr>
      </w:pPr>
      <w:r w:rsidRPr="00155574">
        <w:rPr>
          <w:b/>
          <w:bCs/>
          <w:color w:val="31312E" w:themeColor="text2"/>
        </w:rPr>
        <w:t>Candi Srikandi:</w:t>
      </w:r>
    </w:p>
    <w:p w14:paraId="79A5EEEB" w14:textId="77777777" w:rsidR="00052BF4" w:rsidRDefault="00052BF4" w:rsidP="00052BF4">
      <w:pPr>
        <w:spacing w:after="0" w:line="276" w:lineRule="auto"/>
        <w:rPr>
          <w:b/>
          <w:bCs/>
          <w:color w:val="31312E" w:themeColor="text2"/>
          <w:sz w:val="16"/>
          <w:szCs w:val="16"/>
        </w:rPr>
      </w:pPr>
    </w:p>
    <w:p w14:paraId="03BC4203" w14:textId="18748BAD" w:rsidR="00782787" w:rsidRPr="00052BF4" w:rsidRDefault="00782787" w:rsidP="00052BF4">
      <w:pPr>
        <w:spacing w:after="0" w:line="276" w:lineRule="auto"/>
        <w:rPr>
          <w:b/>
          <w:bCs/>
          <w:color w:val="31312E" w:themeColor="text2"/>
        </w:rPr>
      </w:pPr>
      <w:r w:rsidRPr="00380D6E">
        <w:rPr>
          <w:color w:val="31312E" w:themeColor="text2"/>
        </w:rPr>
        <w:t xml:space="preserve">Candi </w:t>
      </w:r>
      <w:proofErr w:type="spellStart"/>
      <w:r w:rsidRPr="00380D6E">
        <w:rPr>
          <w:color w:val="31312E" w:themeColor="text2"/>
        </w:rPr>
        <w:t>srikandi</w:t>
      </w:r>
      <w:proofErr w:type="spellEnd"/>
      <w:r w:rsidRPr="00380D6E">
        <w:rPr>
          <w:color w:val="31312E" w:themeColor="text2"/>
        </w:rPr>
        <w:t xml:space="preserve">  memiliki keunikan </w:t>
      </w:r>
      <w:proofErr w:type="spellStart"/>
      <w:r w:rsidRPr="00380D6E">
        <w:rPr>
          <w:color w:val="31312E" w:themeColor="text2"/>
        </w:rPr>
        <w:t>dimana</w:t>
      </w:r>
      <w:proofErr w:type="spellEnd"/>
      <w:r w:rsidRPr="00380D6E">
        <w:rPr>
          <w:color w:val="31312E" w:themeColor="text2"/>
        </w:rPr>
        <w:t xml:space="preserve"> terdapat tiga relief gambar Trimurti di ke tiga  sisi tubuh Candi, relief dewa Wisnu di bagian utara, dewa Siwa di bagian timur</w:t>
      </w:r>
      <w:r w:rsidR="006F45A1">
        <w:rPr>
          <w:color w:val="31312E" w:themeColor="text2"/>
        </w:rPr>
        <w:t xml:space="preserve">, </w:t>
      </w:r>
      <w:r w:rsidRPr="00380D6E">
        <w:rPr>
          <w:color w:val="31312E" w:themeColor="text2"/>
        </w:rPr>
        <w:t xml:space="preserve">dan dewa Brahman di bagian selatan. </w:t>
      </w:r>
    </w:p>
    <w:p w14:paraId="6C4641AC" w14:textId="244D40A8" w:rsidR="00155574" w:rsidRPr="00380D6E" w:rsidRDefault="00982247" w:rsidP="00825652">
      <w:pPr>
        <w:spacing w:line="276" w:lineRule="auto"/>
        <w:rPr>
          <w:color w:val="31312E" w:themeColor="text2"/>
        </w:rPr>
      </w:pPr>
      <w:r>
        <w:rPr>
          <w:noProof/>
          <w:color w:val="31312E" w:themeColor="text2"/>
        </w:rPr>
        <w:drawing>
          <wp:anchor distT="0" distB="0" distL="114300" distR="114300" simplePos="0" relativeHeight="251663360" behindDoc="0" locked="0" layoutInCell="1" allowOverlap="1" wp14:anchorId="3A4FC8AF" wp14:editId="251D21B7">
            <wp:simplePos x="0" y="0"/>
            <wp:positionH relativeFrom="column">
              <wp:posOffset>2540</wp:posOffset>
            </wp:positionH>
            <wp:positionV relativeFrom="paragraph">
              <wp:posOffset>112395</wp:posOffset>
            </wp:positionV>
            <wp:extent cx="5704205" cy="2756535"/>
            <wp:effectExtent l="0" t="0" r="0" b="5715"/>
            <wp:wrapTopAndBottom/>
            <wp:docPr id="1203134810"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34810" name="Gambar 6"/>
                    <pic:cNvPicPr/>
                  </pic:nvPicPr>
                  <pic:blipFill>
                    <a:blip r:embed="rId11"/>
                    <a:stretch>
                      <a:fillRect/>
                    </a:stretch>
                  </pic:blipFill>
                  <pic:spPr>
                    <a:xfrm>
                      <a:off x="0" y="0"/>
                      <a:ext cx="5704205" cy="2756535"/>
                    </a:xfrm>
                    <a:prstGeom prst="rect">
                      <a:avLst/>
                    </a:prstGeom>
                  </pic:spPr>
                </pic:pic>
              </a:graphicData>
            </a:graphic>
            <wp14:sizeRelH relativeFrom="margin">
              <wp14:pctWidth>0</wp14:pctWidth>
            </wp14:sizeRelH>
            <wp14:sizeRelV relativeFrom="margin">
              <wp14:pctHeight>0</wp14:pctHeight>
            </wp14:sizeRelV>
          </wp:anchor>
        </w:drawing>
      </w:r>
    </w:p>
    <w:p w14:paraId="683D1373" w14:textId="77777777" w:rsidR="00782787" w:rsidRDefault="00782787" w:rsidP="00706652">
      <w:pPr>
        <w:spacing w:after="0" w:line="276" w:lineRule="auto"/>
        <w:rPr>
          <w:b/>
          <w:bCs/>
          <w:color w:val="31312E" w:themeColor="text2"/>
          <w:sz w:val="16"/>
          <w:szCs w:val="16"/>
        </w:rPr>
      </w:pPr>
      <w:r w:rsidRPr="00052BF4">
        <w:rPr>
          <w:b/>
          <w:bCs/>
          <w:color w:val="31312E" w:themeColor="text2"/>
        </w:rPr>
        <w:t xml:space="preserve">Candi </w:t>
      </w:r>
      <w:proofErr w:type="spellStart"/>
      <w:r w:rsidRPr="00052BF4">
        <w:rPr>
          <w:b/>
          <w:bCs/>
          <w:color w:val="31312E" w:themeColor="text2"/>
        </w:rPr>
        <w:t>Puntadewa</w:t>
      </w:r>
      <w:proofErr w:type="spellEnd"/>
      <w:r w:rsidRPr="00052BF4">
        <w:rPr>
          <w:b/>
          <w:bCs/>
          <w:color w:val="31312E" w:themeColor="text2"/>
        </w:rPr>
        <w:t>:</w:t>
      </w:r>
    </w:p>
    <w:p w14:paraId="4EBC812B" w14:textId="77777777" w:rsidR="00052BF4" w:rsidRPr="00052BF4" w:rsidRDefault="00052BF4" w:rsidP="00706652">
      <w:pPr>
        <w:spacing w:after="0" w:line="276" w:lineRule="auto"/>
        <w:rPr>
          <w:b/>
          <w:bCs/>
          <w:color w:val="31312E" w:themeColor="text2"/>
          <w:sz w:val="16"/>
          <w:szCs w:val="16"/>
        </w:rPr>
      </w:pPr>
    </w:p>
    <w:p w14:paraId="0A2022FC" w14:textId="791BCA7F" w:rsidR="00782787" w:rsidRPr="00380D6E" w:rsidRDefault="00022A0A" w:rsidP="00706652">
      <w:pPr>
        <w:spacing w:after="0" w:line="276" w:lineRule="auto"/>
        <w:rPr>
          <w:color w:val="31312E" w:themeColor="text2"/>
        </w:rPr>
      </w:pPr>
      <w:r>
        <w:rPr>
          <w:noProof/>
          <w:color w:val="31312E" w:themeColor="text2"/>
        </w:rPr>
        <w:drawing>
          <wp:anchor distT="0" distB="0" distL="114300" distR="114300" simplePos="0" relativeHeight="251664384" behindDoc="0" locked="0" layoutInCell="1" allowOverlap="1" wp14:anchorId="093717E4" wp14:editId="08029A91">
            <wp:simplePos x="0" y="0"/>
            <wp:positionH relativeFrom="column">
              <wp:posOffset>-8255</wp:posOffset>
            </wp:positionH>
            <wp:positionV relativeFrom="paragraph">
              <wp:posOffset>1354455</wp:posOffset>
            </wp:positionV>
            <wp:extent cx="5713095" cy="2583180"/>
            <wp:effectExtent l="0" t="0" r="1905" b="7620"/>
            <wp:wrapTopAndBottom/>
            <wp:docPr id="37001561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15617" name="Gambar 3700156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3095" cy="2583180"/>
                    </a:xfrm>
                    <a:prstGeom prst="rect">
                      <a:avLst/>
                    </a:prstGeom>
                  </pic:spPr>
                </pic:pic>
              </a:graphicData>
            </a:graphic>
            <wp14:sizeRelH relativeFrom="margin">
              <wp14:pctWidth>0</wp14:pctWidth>
            </wp14:sizeRelH>
          </wp:anchor>
        </w:drawing>
      </w:r>
      <w:r w:rsidR="00782787" w:rsidRPr="00380D6E">
        <w:rPr>
          <w:color w:val="31312E" w:themeColor="text2"/>
        </w:rPr>
        <w:t xml:space="preserve">Candi </w:t>
      </w:r>
      <w:proofErr w:type="spellStart"/>
      <w:r w:rsidR="00782787" w:rsidRPr="00380D6E">
        <w:rPr>
          <w:color w:val="31312E" w:themeColor="text2"/>
        </w:rPr>
        <w:t>Puntadewa</w:t>
      </w:r>
      <w:proofErr w:type="spellEnd"/>
      <w:r w:rsidR="00782787" w:rsidRPr="00380D6E">
        <w:rPr>
          <w:color w:val="31312E" w:themeColor="text2"/>
        </w:rPr>
        <w:t xml:space="preserve"> merupakan  salah  satu Candi kompleks Candi Arjuna, Candi ini adalah yang paling gagah dan tinggi di kompleks, Candi ini menit denah Candi bujur sangkar dengan tangga masuk berundak dua, di pipit  tangga bawah di hiasi oleh dua arca singa yang kini sudah rusak kondisinya pemugaran candi ini selesai pada tahun 2018 lalu, candi ini mempunyai atap berbentuk buah keben/ratna di ketiga sisi candi terdapat </w:t>
      </w:r>
      <w:proofErr w:type="spellStart"/>
      <w:r w:rsidR="00782787" w:rsidRPr="00380D6E">
        <w:rPr>
          <w:color w:val="31312E" w:themeColor="text2"/>
        </w:rPr>
        <w:t>relug</w:t>
      </w:r>
      <w:proofErr w:type="spellEnd"/>
      <w:r w:rsidR="00782787" w:rsidRPr="00380D6E">
        <w:rPr>
          <w:color w:val="31312E" w:themeColor="text2"/>
        </w:rPr>
        <w:t xml:space="preserve"> yang disisi </w:t>
      </w:r>
      <w:proofErr w:type="spellStart"/>
      <w:r w:rsidR="00782787" w:rsidRPr="00380D6E">
        <w:rPr>
          <w:color w:val="31312E" w:themeColor="text2"/>
        </w:rPr>
        <w:t>nya</w:t>
      </w:r>
      <w:proofErr w:type="spellEnd"/>
      <w:r w:rsidR="00782787" w:rsidRPr="00380D6E">
        <w:rPr>
          <w:color w:val="31312E" w:themeColor="text2"/>
        </w:rPr>
        <w:t xml:space="preserve"> di hiasi relief kertas tempel. </w:t>
      </w:r>
    </w:p>
    <w:p w14:paraId="66263302" w14:textId="77777777" w:rsidR="00277A30" w:rsidRDefault="00277A30" w:rsidP="00825652">
      <w:pPr>
        <w:spacing w:line="276" w:lineRule="auto"/>
        <w:rPr>
          <w:color w:val="31312E" w:themeColor="text2"/>
        </w:rPr>
      </w:pPr>
    </w:p>
    <w:p w14:paraId="0DEAC8DC" w14:textId="4377CDFD" w:rsidR="00782787" w:rsidRPr="00B343D9" w:rsidRDefault="00782787" w:rsidP="00B343D9">
      <w:pPr>
        <w:spacing w:after="0" w:line="276" w:lineRule="auto"/>
        <w:rPr>
          <w:b/>
          <w:bCs/>
          <w:color w:val="31312E" w:themeColor="text2"/>
          <w:sz w:val="16"/>
          <w:szCs w:val="16"/>
        </w:rPr>
      </w:pPr>
      <w:r w:rsidRPr="00B343D9">
        <w:rPr>
          <w:b/>
          <w:bCs/>
          <w:color w:val="31312E" w:themeColor="text2"/>
        </w:rPr>
        <w:lastRenderedPageBreak/>
        <w:t xml:space="preserve">Candi </w:t>
      </w:r>
      <w:proofErr w:type="spellStart"/>
      <w:r w:rsidRPr="00B343D9">
        <w:rPr>
          <w:b/>
          <w:bCs/>
          <w:color w:val="31312E" w:themeColor="text2"/>
        </w:rPr>
        <w:t>Sembadra</w:t>
      </w:r>
      <w:proofErr w:type="spellEnd"/>
      <w:r w:rsidRPr="00B343D9">
        <w:rPr>
          <w:b/>
          <w:bCs/>
          <w:color w:val="31312E" w:themeColor="text2"/>
        </w:rPr>
        <w:t>:</w:t>
      </w:r>
    </w:p>
    <w:p w14:paraId="075EB6F4" w14:textId="77777777" w:rsidR="00B343D9" w:rsidRPr="00B343D9" w:rsidRDefault="00B343D9" w:rsidP="00B343D9">
      <w:pPr>
        <w:spacing w:after="0" w:line="276" w:lineRule="auto"/>
        <w:rPr>
          <w:color w:val="31312E" w:themeColor="text2"/>
          <w:sz w:val="16"/>
          <w:szCs w:val="16"/>
        </w:rPr>
      </w:pPr>
    </w:p>
    <w:p w14:paraId="032852F4" w14:textId="77777777" w:rsidR="00782787" w:rsidRDefault="00782787" w:rsidP="00B343D9">
      <w:pPr>
        <w:spacing w:after="0" w:line="276" w:lineRule="auto"/>
        <w:rPr>
          <w:color w:val="31312E" w:themeColor="text2"/>
        </w:rPr>
      </w:pPr>
      <w:r w:rsidRPr="00380D6E">
        <w:rPr>
          <w:color w:val="31312E" w:themeColor="text2"/>
        </w:rPr>
        <w:t xml:space="preserve">Candi </w:t>
      </w:r>
      <w:proofErr w:type="spellStart"/>
      <w:r w:rsidRPr="00380D6E">
        <w:rPr>
          <w:color w:val="31312E" w:themeColor="text2"/>
        </w:rPr>
        <w:t>Sembadra</w:t>
      </w:r>
      <w:proofErr w:type="spellEnd"/>
      <w:r w:rsidRPr="00380D6E">
        <w:rPr>
          <w:color w:val="31312E" w:themeColor="text2"/>
        </w:rPr>
        <w:t xml:space="preserve"> nama candi ini di ambil dari nama seorang tokoh pewayangan yaitu dewi Wara </w:t>
      </w:r>
      <w:proofErr w:type="spellStart"/>
      <w:r w:rsidRPr="00380D6E">
        <w:rPr>
          <w:color w:val="31312E" w:themeColor="text2"/>
        </w:rPr>
        <w:t>Sembadra</w:t>
      </w:r>
      <w:proofErr w:type="spellEnd"/>
      <w:r w:rsidRPr="00380D6E">
        <w:rPr>
          <w:color w:val="31312E" w:themeColor="text2"/>
        </w:rPr>
        <w:t xml:space="preserve"> yang merupakan istri dari Arjuna. </w:t>
      </w:r>
    </w:p>
    <w:p w14:paraId="607715C2" w14:textId="1A4C2D23" w:rsidR="00B343D9" w:rsidRDefault="00CF62D0" w:rsidP="00B343D9">
      <w:pPr>
        <w:spacing w:after="0" w:line="276" w:lineRule="auto"/>
        <w:rPr>
          <w:color w:val="31312E" w:themeColor="text2"/>
        </w:rPr>
      </w:pPr>
      <w:r>
        <w:rPr>
          <w:noProof/>
          <w:color w:val="31312E" w:themeColor="text2"/>
        </w:rPr>
        <w:drawing>
          <wp:anchor distT="0" distB="0" distL="114300" distR="114300" simplePos="0" relativeHeight="251665408" behindDoc="0" locked="0" layoutInCell="1" allowOverlap="1" wp14:anchorId="776C6929" wp14:editId="5F43B25D">
            <wp:simplePos x="0" y="0"/>
            <wp:positionH relativeFrom="column">
              <wp:posOffset>0</wp:posOffset>
            </wp:positionH>
            <wp:positionV relativeFrom="paragraph">
              <wp:posOffset>169545</wp:posOffset>
            </wp:positionV>
            <wp:extent cx="5701665" cy="3092450"/>
            <wp:effectExtent l="0" t="0" r="0" b="0"/>
            <wp:wrapTopAndBottom/>
            <wp:docPr id="1922452182"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52182" name="Gambar 1922452182"/>
                    <pic:cNvPicPr/>
                  </pic:nvPicPr>
                  <pic:blipFill>
                    <a:blip r:embed="rId13">
                      <a:extLst>
                        <a:ext uri="{28A0092B-C50C-407E-A947-70E740481C1C}">
                          <a14:useLocalDpi xmlns:a14="http://schemas.microsoft.com/office/drawing/2010/main" val="0"/>
                        </a:ext>
                      </a:extLst>
                    </a:blip>
                    <a:stretch>
                      <a:fillRect/>
                    </a:stretch>
                  </pic:blipFill>
                  <pic:spPr>
                    <a:xfrm>
                      <a:off x="0" y="0"/>
                      <a:ext cx="5701665" cy="3092450"/>
                    </a:xfrm>
                    <a:prstGeom prst="rect">
                      <a:avLst/>
                    </a:prstGeom>
                  </pic:spPr>
                </pic:pic>
              </a:graphicData>
            </a:graphic>
            <wp14:sizeRelH relativeFrom="margin">
              <wp14:pctWidth>0</wp14:pctWidth>
            </wp14:sizeRelH>
            <wp14:sizeRelV relativeFrom="margin">
              <wp14:pctHeight>0</wp14:pctHeight>
            </wp14:sizeRelV>
          </wp:anchor>
        </w:drawing>
      </w:r>
    </w:p>
    <w:p w14:paraId="458E4712" w14:textId="77777777" w:rsidR="00F23D01" w:rsidRPr="00380D6E" w:rsidRDefault="00F23D01" w:rsidP="00B343D9">
      <w:pPr>
        <w:spacing w:after="0" w:line="276" w:lineRule="auto"/>
        <w:rPr>
          <w:color w:val="31312E" w:themeColor="text2"/>
        </w:rPr>
      </w:pPr>
    </w:p>
    <w:p w14:paraId="3D030281" w14:textId="77777777" w:rsidR="00782787" w:rsidRPr="00380D6E" w:rsidRDefault="00782787" w:rsidP="00825652">
      <w:pPr>
        <w:spacing w:line="276" w:lineRule="auto"/>
        <w:rPr>
          <w:color w:val="31312E" w:themeColor="text2"/>
        </w:rPr>
      </w:pPr>
      <w:r w:rsidRPr="00380D6E">
        <w:rPr>
          <w:color w:val="31312E" w:themeColor="text2"/>
        </w:rPr>
        <w:t xml:space="preserve">Setelah berkunjung ke kompleks Candi Arjuna kami melanjutkan perjalanan ke kawah </w:t>
      </w:r>
      <w:proofErr w:type="spellStart"/>
      <w:r w:rsidRPr="00380D6E">
        <w:rPr>
          <w:color w:val="31312E" w:themeColor="text2"/>
        </w:rPr>
        <w:t>Sikidang</w:t>
      </w:r>
      <w:proofErr w:type="spellEnd"/>
      <w:r w:rsidRPr="00380D6E">
        <w:rPr>
          <w:color w:val="31312E" w:themeColor="text2"/>
        </w:rPr>
        <w:t xml:space="preserve">. </w:t>
      </w:r>
    </w:p>
    <w:p w14:paraId="3783DA9E" w14:textId="77777777" w:rsidR="00782787" w:rsidRPr="000A1D76" w:rsidRDefault="00782787" w:rsidP="00024E22">
      <w:pPr>
        <w:spacing w:after="0" w:line="276" w:lineRule="auto"/>
        <w:rPr>
          <w:b/>
          <w:bCs/>
          <w:color w:val="31312E" w:themeColor="text2"/>
          <w:sz w:val="16"/>
          <w:szCs w:val="16"/>
        </w:rPr>
      </w:pPr>
      <w:proofErr w:type="spellStart"/>
      <w:r w:rsidRPr="000A1D76">
        <w:rPr>
          <w:b/>
          <w:bCs/>
          <w:color w:val="31312E" w:themeColor="text2"/>
        </w:rPr>
        <w:t>Profile</w:t>
      </w:r>
      <w:proofErr w:type="spellEnd"/>
      <w:r w:rsidRPr="000A1D76">
        <w:rPr>
          <w:b/>
          <w:bCs/>
          <w:color w:val="31312E" w:themeColor="text2"/>
        </w:rPr>
        <w:t xml:space="preserve"> kawah </w:t>
      </w:r>
      <w:proofErr w:type="spellStart"/>
      <w:r w:rsidRPr="000A1D76">
        <w:rPr>
          <w:b/>
          <w:bCs/>
          <w:color w:val="31312E" w:themeColor="text2"/>
        </w:rPr>
        <w:t>Sikidang</w:t>
      </w:r>
      <w:proofErr w:type="spellEnd"/>
      <w:r w:rsidRPr="000A1D76">
        <w:rPr>
          <w:b/>
          <w:bCs/>
          <w:color w:val="31312E" w:themeColor="text2"/>
        </w:rPr>
        <w:t>:</w:t>
      </w:r>
    </w:p>
    <w:p w14:paraId="0F209035" w14:textId="77777777" w:rsidR="00F873B0" w:rsidRPr="00F873B0" w:rsidRDefault="00F873B0" w:rsidP="00024E22">
      <w:pPr>
        <w:spacing w:after="0" w:line="276" w:lineRule="auto"/>
        <w:rPr>
          <w:color w:val="31312E" w:themeColor="text2"/>
          <w:sz w:val="16"/>
          <w:szCs w:val="16"/>
        </w:rPr>
      </w:pPr>
    </w:p>
    <w:p w14:paraId="5866C261" w14:textId="01B8E8B6" w:rsidR="00782787" w:rsidRDefault="00782787" w:rsidP="00024E22">
      <w:pPr>
        <w:spacing w:after="0" w:line="276" w:lineRule="auto"/>
        <w:rPr>
          <w:color w:val="31312E" w:themeColor="text2"/>
        </w:rPr>
      </w:pPr>
      <w:r w:rsidRPr="00380D6E">
        <w:rPr>
          <w:color w:val="31312E" w:themeColor="text2"/>
        </w:rPr>
        <w:t xml:space="preserve">Kawah </w:t>
      </w:r>
      <w:proofErr w:type="spellStart"/>
      <w:r w:rsidRPr="00380D6E">
        <w:rPr>
          <w:color w:val="31312E" w:themeColor="text2"/>
        </w:rPr>
        <w:t>Sikidang</w:t>
      </w:r>
      <w:proofErr w:type="spellEnd"/>
      <w:r w:rsidRPr="00380D6E">
        <w:rPr>
          <w:color w:val="31312E" w:themeColor="text2"/>
        </w:rPr>
        <w:t xml:space="preserve"> di Dieng terbentuk dari aktivitas vulkanologi</w:t>
      </w:r>
      <w:r w:rsidR="00B82FF1">
        <w:rPr>
          <w:color w:val="31312E" w:themeColor="text2"/>
        </w:rPr>
        <w:t xml:space="preserve">. </w:t>
      </w:r>
      <w:r w:rsidRPr="00380D6E">
        <w:rPr>
          <w:color w:val="31312E" w:themeColor="text2"/>
        </w:rPr>
        <w:t>nama “</w:t>
      </w:r>
      <w:proofErr w:type="spellStart"/>
      <w:r w:rsidRPr="00380D6E">
        <w:rPr>
          <w:color w:val="31312E" w:themeColor="text2"/>
        </w:rPr>
        <w:t>Sikidang</w:t>
      </w:r>
      <w:proofErr w:type="spellEnd"/>
      <w:r w:rsidR="000A1D76">
        <w:rPr>
          <w:color w:val="31312E" w:themeColor="text2"/>
        </w:rPr>
        <w:t xml:space="preserve">” </w:t>
      </w:r>
      <w:r w:rsidRPr="00380D6E">
        <w:rPr>
          <w:color w:val="31312E" w:themeColor="text2"/>
        </w:rPr>
        <w:t xml:space="preserve">berasal dari gerakan mirip kijang saat kawah tersebut kompleks dan berpindah-pindah. </w:t>
      </w:r>
    </w:p>
    <w:p w14:paraId="181B8B9B" w14:textId="77777777" w:rsidR="00CD1DF9" w:rsidRDefault="00B15D38" w:rsidP="00CD1DF9">
      <w:pPr>
        <w:spacing w:after="0" w:line="276" w:lineRule="auto"/>
        <w:rPr>
          <w:color w:val="31312E" w:themeColor="text2"/>
        </w:rPr>
      </w:pPr>
      <w:r>
        <w:rPr>
          <w:noProof/>
          <w:color w:val="31312E" w:themeColor="text2"/>
        </w:rPr>
        <w:drawing>
          <wp:anchor distT="0" distB="0" distL="114300" distR="114300" simplePos="0" relativeHeight="251666432" behindDoc="0" locked="0" layoutInCell="1" allowOverlap="1" wp14:anchorId="226983BD" wp14:editId="737C70DC">
            <wp:simplePos x="0" y="0"/>
            <wp:positionH relativeFrom="column">
              <wp:posOffset>0</wp:posOffset>
            </wp:positionH>
            <wp:positionV relativeFrom="paragraph">
              <wp:posOffset>64135</wp:posOffset>
            </wp:positionV>
            <wp:extent cx="5716270" cy="2583180"/>
            <wp:effectExtent l="0" t="0" r="0" b="7620"/>
            <wp:wrapTopAndBottom/>
            <wp:docPr id="551604355"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04355" name="Gambar 5516043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16270" cy="2583180"/>
                    </a:xfrm>
                    <a:prstGeom prst="rect">
                      <a:avLst/>
                    </a:prstGeom>
                  </pic:spPr>
                </pic:pic>
              </a:graphicData>
            </a:graphic>
            <wp14:sizeRelH relativeFrom="margin">
              <wp14:pctWidth>0</wp14:pctWidth>
            </wp14:sizeRelH>
          </wp:anchor>
        </w:drawing>
      </w:r>
    </w:p>
    <w:p w14:paraId="084F7D6F" w14:textId="7DC0154E" w:rsidR="00782787" w:rsidRDefault="00782787" w:rsidP="006D57C0">
      <w:pPr>
        <w:spacing w:after="0" w:line="276" w:lineRule="auto"/>
        <w:rPr>
          <w:color w:val="31312E" w:themeColor="text2"/>
        </w:rPr>
      </w:pPr>
      <w:r w:rsidRPr="00380D6E">
        <w:rPr>
          <w:color w:val="31312E" w:themeColor="text2"/>
        </w:rPr>
        <w:lastRenderedPageBreak/>
        <w:t xml:space="preserve">Saat selesai berada di kawah </w:t>
      </w:r>
      <w:proofErr w:type="spellStart"/>
      <w:r w:rsidRPr="00380D6E">
        <w:rPr>
          <w:color w:val="31312E" w:themeColor="text2"/>
        </w:rPr>
        <w:t>sikidang</w:t>
      </w:r>
      <w:proofErr w:type="spellEnd"/>
      <w:r w:rsidRPr="00380D6E">
        <w:rPr>
          <w:color w:val="31312E" w:themeColor="text2"/>
        </w:rPr>
        <w:t xml:space="preserve"> kami semua kembali ke titik kumpul dan makan siang, setelah itu kita melanjutkan perjalanan ke hotel saat </w:t>
      </w:r>
      <w:r w:rsidR="00A47B1F">
        <w:rPr>
          <w:color w:val="31312E" w:themeColor="text2"/>
        </w:rPr>
        <w:t>sampai</w:t>
      </w:r>
      <w:r w:rsidRPr="00380D6E">
        <w:rPr>
          <w:color w:val="31312E" w:themeColor="text2"/>
        </w:rPr>
        <w:t xml:space="preserve"> di hotel kami semua</w:t>
      </w:r>
      <w:r w:rsidR="00155574">
        <w:rPr>
          <w:color w:val="31312E" w:themeColor="text2"/>
        </w:rPr>
        <w:t xml:space="preserve"> </w:t>
      </w:r>
      <w:r w:rsidRPr="00380D6E">
        <w:rPr>
          <w:color w:val="31312E" w:themeColor="text2"/>
        </w:rPr>
        <w:t xml:space="preserve">makan malam dan beristirahat. </w:t>
      </w:r>
    </w:p>
    <w:p w14:paraId="550C1B8D" w14:textId="77777777" w:rsidR="006D57C0" w:rsidRPr="00380D6E" w:rsidRDefault="006D57C0" w:rsidP="006D57C0">
      <w:pPr>
        <w:spacing w:after="0" w:line="276" w:lineRule="auto"/>
        <w:rPr>
          <w:color w:val="31312E" w:themeColor="text2"/>
        </w:rPr>
      </w:pPr>
    </w:p>
    <w:p w14:paraId="558675D0" w14:textId="77777777" w:rsidR="002079EE" w:rsidRDefault="002079EE" w:rsidP="00B378DC">
      <w:pPr>
        <w:spacing w:after="0" w:line="276" w:lineRule="auto"/>
        <w:rPr>
          <w:b/>
          <w:bCs/>
          <w:color w:val="31312E" w:themeColor="text2"/>
        </w:rPr>
      </w:pPr>
      <w:proofErr w:type="spellStart"/>
      <w:r w:rsidRPr="002079EE">
        <w:rPr>
          <w:b/>
          <w:bCs/>
          <w:color w:val="31312E" w:themeColor="text2"/>
        </w:rPr>
        <w:t>Chapter</w:t>
      </w:r>
      <w:proofErr w:type="spellEnd"/>
      <w:r w:rsidRPr="002079EE">
        <w:rPr>
          <w:b/>
          <w:bCs/>
          <w:color w:val="31312E" w:themeColor="text2"/>
        </w:rPr>
        <w:t xml:space="preserve"> 2:</w:t>
      </w:r>
    </w:p>
    <w:p w14:paraId="0FA419BA" w14:textId="77777777" w:rsidR="00B378DC" w:rsidRPr="00B378DC" w:rsidRDefault="00B378DC" w:rsidP="00B378DC">
      <w:pPr>
        <w:spacing w:after="0" w:line="276" w:lineRule="auto"/>
        <w:rPr>
          <w:b/>
          <w:bCs/>
          <w:color w:val="31312E" w:themeColor="text2"/>
          <w:sz w:val="16"/>
          <w:szCs w:val="16"/>
        </w:rPr>
      </w:pPr>
    </w:p>
    <w:p w14:paraId="22629850" w14:textId="77777777" w:rsidR="002079EE" w:rsidRDefault="002079EE" w:rsidP="00B378DC">
      <w:pPr>
        <w:spacing w:after="0" w:line="276" w:lineRule="auto"/>
        <w:rPr>
          <w:color w:val="31312E" w:themeColor="text2"/>
        </w:rPr>
      </w:pPr>
      <w:r>
        <w:rPr>
          <w:color w:val="31312E" w:themeColor="text2"/>
        </w:rPr>
        <w:t xml:space="preserve">Pagi ini hari Jumat, kami melaksanakan salat Subuh, lalu mandi dan bersiap untuk melanjutkan perjalanan. Setelah sarapan, kami menuju destinasi ketiga, yaitu </w:t>
      </w:r>
      <w:proofErr w:type="spellStart"/>
      <w:r>
        <w:rPr>
          <w:color w:val="31312E" w:themeColor="text2"/>
        </w:rPr>
        <w:t>Obelix</w:t>
      </w:r>
      <w:proofErr w:type="spellEnd"/>
      <w:r>
        <w:rPr>
          <w:color w:val="31312E" w:themeColor="text2"/>
        </w:rPr>
        <w:t xml:space="preserve"> Sea View. Sesampainya di sana, kami menikmati pemandangan yang indah sebelum pergi untuk melaksanakan salat Jumat.</w:t>
      </w:r>
    </w:p>
    <w:p w14:paraId="55B18165" w14:textId="35C4C97E" w:rsidR="006E4D69" w:rsidRDefault="00F07D4E" w:rsidP="00B378DC">
      <w:pPr>
        <w:spacing w:after="0" w:line="276" w:lineRule="auto"/>
        <w:rPr>
          <w:color w:val="31312E" w:themeColor="text2"/>
        </w:rPr>
      </w:pPr>
      <w:r>
        <w:rPr>
          <w:noProof/>
          <w:color w:val="31312E" w:themeColor="text2"/>
        </w:rPr>
        <w:drawing>
          <wp:anchor distT="0" distB="0" distL="114300" distR="114300" simplePos="0" relativeHeight="251667456" behindDoc="0" locked="0" layoutInCell="1" allowOverlap="1" wp14:anchorId="1F1F2FAC" wp14:editId="06D926EE">
            <wp:simplePos x="0" y="0"/>
            <wp:positionH relativeFrom="column">
              <wp:posOffset>0</wp:posOffset>
            </wp:positionH>
            <wp:positionV relativeFrom="paragraph">
              <wp:posOffset>133350</wp:posOffset>
            </wp:positionV>
            <wp:extent cx="5710555" cy="3149600"/>
            <wp:effectExtent l="0" t="0" r="4445" b="0"/>
            <wp:wrapTopAndBottom/>
            <wp:docPr id="11158694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69464" name="Gambar 1115869464"/>
                    <pic:cNvPicPr/>
                  </pic:nvPicPr>
                  <pic:blipFill>
                    <a:blip r:embed="rId15">
                      <a:extLst>
                        <a:ext uri="{28A0092B-C50C-407E-A947-70E740481C1C}">
                          <a14:useLocalDpi xmlns:a14="http://schemas.microsoft.com/office/drawing/2010/main" val="0"/>
                        </a:ext>
                      </a:extLst>
                    </a:blip>
                    <a:stretch>
                      <a:fillRect/>
                    </a:stretch>
                  </pic:blipFill>
                  <pic:spPr>
                    <a:xfrm>
                      <a:off x="0" y="0"/>
                      <a:ext cx="5710555" cy="3149600"/>
                    </a:xfrm>
                    <a:prstGeom prst="rect">
                      <a:avLst/>
                    </a:prstGeom>
                  </pic:spPr>
                </pic:pic>
              </a:graphicData>
            </a:graphic>
            <wp14:sizeRelH relativeFrom="margin">
              <wp14:pctWidth>0</wp14:pctWidth>
            </wp14:sizeRelH>
            <wp14:sizeRelV relativeFrom="margin">
              <wp14:pctHeight>0</wp14:pctHeight>
            </wp14:sizeRelV>
          </wp:anchor>
        </w:drawing>
      </w:r>
    </w:p>
    <w:p w14:paraId="76F3F6B7" w14:textId="77777777" w:rsidR="00146B05" w:rsidRDefault="00146B05" w:rsidP="00B378DC">
      <w:pPr>
        <w:spacing w:after="0" w:line="276" w:lineRule="auto"/>
        <w:rPr>
          <w:color w:val="31312E" w:themeColor="text2"/>
        </w:rPr>
      </w:pPr>
    </w:p>
    <w:p w14:paraId="2A3E3413" w14:textId="69554A46" w:rsidR="002079EE" w:rsidRDefault="006B74B3" w:rsidP="00B378DC">
      <w:pPr>
        <w:spacing w:after="0" w:line="276" w:lineRule="auto"/>
        <w:rPr>
          <w:color w:val="31312E" w:themeColor="text2"/>
        </w:rPr>
      </w:pPr>
      <w:r>
        <w:rPr>
          <w:noProof/>
          <w:color w:val="31312E" w:themeColor="text2"/>
        </w:rPr>
        <w:drawing>
          <wp:anchor distT="0" distB="0" distL="114300" distR="114300" simplePos="0" relativeHeight="251670528" behindDoc="0" locked="0" layoutInCell="1" allowOverlap="1" wp14:anchorId="36600CCC" wp14:editId="565D9A30">
            <wp:simplePos x="0" y="0"/>
            <wp:positionH relativeFrom="column">
              <wp:posOffset>-24765</wp:posOffset>
            </wp:positionH>
            <wp:positionV relativeFrom="paragraph">
              <wp:posOffset>1420495</wp:posOffset>
            </wp:positionV>
            <wp:extent cx="1616075" cy="1597660"/>
            <wp:effectExtent l="0" t="0" r="3175" b="2540"/>
            <wp:wrapTopAndBottom/>
            <wp:docPr id="1201453573"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53573" name="Gambar 120145357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6075" cy="1597660"/>
                    </a:xfrm>
                    <a:prstGeom prst="rect">
                      <a:avLst/>
                    </a:prstGeom>
                  </pic:spPr>
                </pic:pic>
              </a:graphicData>
            </a:graphic>
            <wp14:sizeRelH relativeFrom="margin">
              <wp14:pctWidth>0</wp14:pctWidth>
            </wp14:sizeRelH>
            <wp14:sizeRelV relativeFrom="margin">
              <wp14:pctHeight>0</wp14:pctHeight>
            </wp14:sizeRelV>
          </wp:anchor>
        </w:drawing>
      </w:r>
      <w:r w:rsidR="002079EE">
        <w:rPr>
          <w:color w:val="31312E" w:themeColor="text2"/>
        </w:rPr>
        <w:t xml:space="preserve">Setelah salat, kami melanjutkan perjalanan ke pusat oleh-oleh Yogyakarta untuk </w:t>
      </w:r>
      <w:r w:rsidR="00920D31">
        <w:rPr>
          <w:color w:val="31312E" w:themeColor="text2"/>
        </w:rPr>
        <w:t>membeli oleh-oleh</w:t>
      </w:r>
      <w:r w:rsidR="002079EE">
        <w:rPr>
          <w:color w:val="31312E" w:themeColor="text2"/>
        </w:rPr>
        <w:t>. Setelah selesai berbelanja, kami menuju destinasi terakhir</w:t>
      </w:r>
      <w:r w:rsidR="00CE6185">
        <w:rPr>
          <w:color w:val="31312E" w:themeColor="text2"/>
        </w:rPr>
        <w:t xml:space="preserve"> hari ke dua</w:t>
      </w:r>
      <w:r w:rsidR="002079EE">
        <w:rPr>
          <w:color w:val="31312E" w:themeColor="text2"/>
        </w:rPr>
        <w:t xml:space="preserve">, yaitu Malioboro. Di sana, kami berjalan-jalan menikmati suasana hingga melihat adanya demonstrasi yang dilakukan oleh para </w:t>
      </w:r>
      <w:r w:rsidR="004C4D11">
        <w:rPr>
          <w:color w:val="31312E" w:themeColor="text2"/>
        </w:rPr>
        <w:t>mahasiswa</w:t>
      </w:r>
      <w:r w:rsidR="002079EE">
        <w:rPr>
          <w:color w:val="31312E" w:themeColor="text2"/>
        </w:rPr>
        <w:t xml:space="preserve"> di jalanan. Setelah melewati demo tersebut, kami terus berjalan hingga tiba di depan </w:t>
      </w:r>
      <w:proofErr w:type="spellStart"/>
      <w:r w:rsidR="002079EE">
        <w:rPr>
          <w:color w:val="31312E" w:themeColor="text2"/>
        </w:rPr>
        <w:t>Kampoeng</w:t>
      </w:r>
      <w:proofErr w:type="spellEnd"/>
      <w:r w:rsidR="002079EE">
        <w:rPr>
          <w:color w:val="31312E" w:themeColor="text2"/>
        </w:rPr>
        <w:t xml:space="preserve"> </w:t>
      </w:r>
      <w:proofErr w:type="spellStart"/>
      <w:r w:rsidR="002079EE">
        <w:rPr>
          <w:color w:val="31312E" w:themeColor="text2"/>
        </w:rPr>
        <w:t>Ketandan</w:t>
      </w:r>
      <w:proofErr w:type="spellEnd"/>
      <w:r w:rsidR="002079EE">
        <w:rPr>
          <w:color w:val="31312E" w:themeColor="text2"/>
        </w:rPr>
        <w:t>.</w:t>
      </w:r>
    </w:p>
    <w:p w14:paraId="2C014205" w14:textId="33DFEDBF" w:rsidR="002D6E53" w:rsidRDefault="00004AE7" w:rsidP="00B378DC">
      <w:pPr>
        <w:spacing w:after="0" w:line="276" w:lineRule="auto"/>
        <w:rPr>
          <w:color w:val="31312E" w:themeColor="text2"/>
        </w:rPr>
      </w:pPr>
      <w:r>
        <w:rPr>
          <w:noProof/>
          <w:color w:val="31312E" w:themeColor="text2"/>
        </w:rPr>
        <w:drawing>
          <wp:anchor distT="0" distB="0" distL="114300" distR="114300" simplePos="0" relativeHeight="251669504" behindDoc="0" locked="0" layoutInCell="1" allowOverlap="1" wp14:anchorId="5E09B500" wp14:editId="42A5F388">
            <wp:simplePos x="0" y="0"/>
            <wp:positionH relativeFrom="column">
              <wp:posOffset>3921760</wp:posOffset>
            </wp:positionH>
            <wp:positionV relativeFrom="paragraph">
              <wp:posOffset>204470</wp:posOffset>
            </wp:positionV>
            <wp:extent cx="1785620" cy="1597660"/>
            <wp:effectExtent l="0" t="0" r="5080" b="2540"/>
            <wp:wrapTopAndBottom/>
            <wp:docPr id="1624861862"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61862" name="Gambar 16248618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5620" cy="1597660"/>
                    </a:xfrm>
                    <a:prstGeom prst="rect">
                      <a:avLst/>
                    </a:prstGeom>
                  </pic:spPr>
                </pic:pic>
              </a:graphicData>
            </a:graphic>
            <wp14:sizeRelH relativeFrom="margin">
              <wp14:pctWidth>0</wp14:pctWidth>
            </wp14:sizeRelH>
            <wp14:sizeRelV relativeFrom="margin">
              <wp14:pctHeight>0</wp14:pctHeight>
            </wp14:sizeRelV>
          </wp:anchor>
        </w:drawing>
      </w:r>
      <w:r w:rsidR="006B74B3">
        <w:rPr>
          <w:noProof/>
          <w:color w:val="31312E" w:themeColor="text2"/>
        </w:rPr>
        <w:drawing>
          <wp:anchor distT="0" distB="0" distL="114300" distR="114300" simplePos="0" relativeHeight="251668480" behindDoc="0" locked="0" layoutInCell="1" allowOverlap="1" wp14:anchorId="5C534FC3" wp14:editId="30B075AE">
            <wp:simplePos x="0" y="0"/>
            <wp:positionH relativeFrom="column">
              <wp:posOffset>1889760</wp:posOffset>
            </wp:positionH>
            <wp:positionV relativeFrom="paragraph">
              <wp:posOffset>210820</wp:posOffset>
            </wp:positionV>
            <wp:extent cx="1776730" cy="1594485"/>
            <wp:effectExtent l="0" t="0" r="0" b="5715"/>
            <wp:wrapTopAndBottom/>
            <wp:docPr id="61356171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61711" name="Gambar 6135617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76730" cy="1594485"/>
                    </a:xfrm>
                    <a:prstGeom prst="rect">
                      <a:avLst/>
                    </a:prstGeom>
                  </pic:spPr>
                </pic:pic>
              </a:graphicData>
            </a:graphic>
            <wp14:sizeRelH relativeFrom="margin">
              <wp14:pctWidth>0</wp14:pctWidth>
            </wp14:sizeRelH>
            <wp14:sizeRelV relativeFrom="margin">
              <wp14:pctHeight>0</wp14:pctHeight>
            </wp14:sizeRelV>
          </wp:anchor>
        </w:drawing>
      </w:r>
    </w:p>
    <w:p w14:paraId="2F608AFB" w14:textId="7CB4F683" w:rsidR="002079EE" w:rsidRDefault="002079EE" w:rsidP="00524785">
      <w:pPr>
        <w:spacing w:after="0" w:line="276" w:lineRule="auto"/>
        <w:rPr>
          <w:color w:val="31312E" w:themeColor="text2"/>
        </w:rPr>
      </w:pPr>
      <w:r>
        <w:rPr>
          <w:color w:val="31312E" w:themeColor="text2"/>
        </w:rPr>
        <w:lastRenderedPageBreak/>
        <w:t>Setelah puas berkeliling, kami kembali ke bus untuk bersiap kembali ke hotel. Sesampainya di hotel, kami melaksanakan salat Magrib dan Isya, kemudian beristirahat.</w:t>
      </w:r>
    </w:p>
    <w:p w14:paraId="749CECF6" w14:textId="77777777" w:rsidR="00CC13FA" w:rsidRDefault="00CC13FA" w:rsidP="00524785">
      <w:pPr>
        <w:spacing w:after="0" w:line="276" w:lineRule="auto"/>
        <w:rPr>
          <w:color w:val="31312E" w:themeColor="text2"/>
        </w:rPr>
      </w:pPr>
    </w:p>
    <w:p w14:paraId="25C07D00" w14:textId="2F160241" w:rsidR="002079EE" w:rsidRPr="00380D6E" w:rsidRDefault="002079EE" w:rsidP="00524785">
      <w:pPr>
        <w:spacing w:after="0" w:line="276" w:lineRule="auto"/>
        <w:rPr>
          <w:color w:val="31312E" w:themeColor="text2"/>
        </w:rPr>
      </w:pPr>
    </w:p>
    <w:p w14:paraId="63F6C6D1" w14:textId="77777777" w:rsidR="001D54F3" w:rsidRDefault="001D54F3" w:rsidP="00524785">
      <w:pPr>
        <w:spacing w:after="0" w:line="276" w:lineRule="auto"/>
        <w:rPr>
          <w:b/>
          <w:bCs/>
          <w:color w:val="31312E" w:themeColor="text2"/>
        </w:rPr>
      </w:pPr>
      <w:proofErr w:type="spellStart"/>
      <w:r w:rsidRPr="00CC13FA">
        <w:rPr>
          <w:b/>
          <w:bCs/>
          <w:color w:val="31312E" w:themeColor="text2"/>
        </w:rPr>
        <w:t>Chapter</w:t>
      </w:r>
      <w:proofErr w:type="spellEnd"/>
      <w:r w:rsidRPr="00CC13FA">
        <w:rPr>
          <w:b/>
          <w:bCs/>
          <w:color w:val="31312E" w:themeColor="text2"/>
        </w:rPr>
        <w:t xml:space="preserve"> 3:</w:t>
      </w:r>
    </w:p>
    <w:p w14:paraId="5B04B532" w14:textId="77777777" w:rsidR="00CC13FA" w:rsidRPr="00CC13FA" w:rsidRDefault="00CC13FA" w:rsidP="00524785">
      <w:pPr>
        <w:spacing w:after="0" w:line="276" w:lineRule="auto"/>
        <w:rPr>
          <w:b/>
          <w:bCs/>
          <w:color w:val="31312E" w:themeColor="text2"/>
          <w:sz w:val="16"/>
          <w:szCs w:val="16"/>
        </w:rPr>
      </w:pPr>
    </w:p>
    <w:p w14:paraId="50146818" w14:textId="50A0E932" w:rsidR="00524785" w:rsidRDefault="001D54F3" w:rsidP="00524785">
      <w:pPr>
        <w:spacing w:after="0" w:line="276" w:lineRule="auto"/>
        <w:rPr>
          <w:color w:val="31312E" w:themeColor="text2"/>
        </w:rPr>
      </w:pPr>
      <w:r>
        <w:rPr>
          <w:color w:val="31312E" w:themeColor="text2"/>
        </w:rPr>
        <w:t xml:space="preserve">Hari </w:t>
      </w:r>
      <w:proofErr w:type="spellStart"/>
      <w:r>
        <w:rPr>
          <w:color w:val="31312E" w:themeColor="text2"/>
        </w:rPr>
        <w:t>sabtu</w:t>
      </w:r>
      <w:proofErr w:type="spellEnd"/>
      <w:r>
        <w:rPr>
          <w:color w:val="31312E" w:themeColor="text2"/>
        </w:rPr>
        <w:t xml:space="preserve"> hari terakhir dari study </w:t>
      </w:r>
      <w:proofErr w:type="spellStart"/>
      <w:r>
        <w:rPr>
          <w:color w:val="31312E" w:themeColor="text2"/>
        </w:rPr>
        <w:t>tour</w:t>
      </w:r>
      <w:proofErr w:type="spellEnd"/>
      <w:r>
        <w:rPr>
          <w:color w:val="31312E" w:themeColor="text2"/>
        </w:rPr>
        <w:t xml:space="preserve"> ini kami bersiap-siap dan membersihkan kamar </w:t>
      </w:r>
      <w:proofErr w:type="spellStart"/>
      <w:r>
        <w:rPr>
          <w:color w:val="31312E" w:themeColor="text2"/>
        </w:rPr>
        <w:t>selah</w:t>
      </w:r>
      <w:proofErr w:type="spellEnd"/>
      <w:r>
        <w:rPr>
          <w:color w:val="31312E" w:themeColor="text2"/>
        </w:rPr>
        <w:t xml:space="preserve"> itu sarapan, setelah sarapan kami pun </w:t>
      </w:r>
      <w:proofErr w:type="spellStart"/>
      <w:r>
        <w:rPr>
          <w:color w:val="31312E" w:themeColor="text2"/>
        </w:rPr>
        <w:t>check</w:t>
      </w:r>
      <w:proofErr w:type="spellEnd"/>
      <w:r>
        <w:rPr>
          <w:color w:val="31312E" w:themeColor="text2"/>
        </w:rPr>
        <w:t xml:space="preserve"> </w:t>
      </w:r>
      <w:proofErr w:type="spellStart"/>
      <w:r>
        <w:rPr>
          <w:color w:val="31312E" w:themeColor="text2"/>
        </w:rPr>
        <w:t>out</w:t>
      </w:r>
      <w:proofErr w:type="spellEnd"/>
      <w:r>
        <w:rPr>
          <w:color w:val="31312E" w:themeColor="text2"/>
        </w:rPr>
        <w:t xml:space="preserve"> dari hotel kemudian kami menuju bus untuk melanjutkan perjalanan, destinasi pertama hari ini adalah Merapi, sesampainya di Merapi kami pun turun dari bus dan kami mulai di suruh untuk memilih </w:t>
      </w:r>
      <w:proofErr w:type="spellStart"/>
      <w:r>
        <w:rPr>
          <w:color w:val="31312E" w:themeColor="text2"/>
        </w:rPr>
        <w:t>jeep</w:t>
      </w:r>
      <w:proofErr w:type="spellEnd"/>
      <w:r>
        <w:rPr>
          <w:color w:val="31312E" w:themeColor="text2"/>
        </w:rPr>
        <w:t xml:space="preserve"> mana yang akan di gunakan, saat sudah memilih </w:t>
      </w:r>
      <w:proofErr w:type="spellStart"/>
      <w:r>
        <w:rPr>
          <w:color w:val="31312E" w:themeColor="text2"/>
        </w:rPr>
        <w:t>jeep</w:t>
      </w:r>
      <w:proofErr w:type="spellEnd"/>
      <w:r>
        <w:rPr>
          <w:color w:val="31312E" w:themeColor="text2"/>
        </w:rPr>
        <w:t xml:space="preserve"> yang akan di gunakan kami memulai </w:t>
      </w:r>
      <w:proofErr w:type="spellStart"/>
      <w:r>
        <w:rPr>
          <w:color w:val="31312E" w:themeColor="text2"/>
        </w:rPr>
        <w:t>pejalanan</w:t>
      </w:r>
      <w:proofErr w:type="spellEnd"/>
      <w:r w:rsidR="00D40031">
        <w:rPr>
          <w:color w:val="31312E" w:themeColor="text2"/>
        </w:rPr>
        <w:t xml:space="preserve">. </w:t>
      </w:r>
    </w:p>
    <w:p w14:paraId="0359BA0F" w14:textId="77777777" w:rsidR="00524785" w:rsidRDefault="00524785" w:rsidP="00524785">
      <w:pPr>
        <w:spacing w:after="0" w:line="276" w:lineRule="auto"/>
        <w:rPr>
          <w:color w:val="31312E" w:themeColor="text2"/>
        </w:rPr>
      </w:pPr>
    </w:p>
    <w:p w14:paraId="67DCE108" w14:textId="320C4384" w:rsidR="00524785" w:rsidRDefault="00CC2079" w:rsidP="00B378DC">
      <w:pPr>
        <w:spacing w:after="0" w:line="276" w:lineRule="auto"/>
        <w:rPr>
          <w:color w:val="31312E" w:themeColor="text2"/>
        </w:rPr>
      </w:pPr>
      <w:r>
        <w:rPr>
          <w:noProof/>
          <w:color w:val="31312E" w:themeColor="text2"/>
        </w:rPr>
        <w:drawing>
          <wp:anchor distT="0" distB="0" distL="114300" distR="114300" simplePos="0" relativeHeight="251671552" behindDoc="0" locked="0" layoutInCell="1" allowOverlap="1" wp14:anchorId="61867857" wp14:editId="4B814F7B">
            <wp:simplePos x="0" y="0"/>
            <wp:positionH relativeFrom="column">
              <wp:posOffset>45085</wp:posOffset>
            </wp:positionH>
            <wp:positionV relativeFrom="paragraph">
              <wp:posOffset>3175</wp:posOffset>
            </wp:positionV>
            <wp:extent cx="5577840" cy="2954020"/>
            <wp:effectExtent l="0" t="0" r="3810" b="0"/>
            <wp:wrapTopAndBottom/>
            <wp:docPr id="89569075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90755" name="Gambar 895690755"/>
                    <pic:cNvPicPr/>
                  </pic:nvPicPr>
                  <pic:blipFill>
                    <a:blip r:embed="rId19">
                      <a:extLst>
                        <a:ext uri="{28A0092B-C50C-407E-A947-70E740481C1C}">
                          <a14:useLocalDpi xmlns:a14="http://schemas.microsoft.com/office/drawing/2010/main" val="0"/>
                        </a:ext>
                      </a:extLst>
                    </a:blip>
                    <a:stretch>
                      <a:fillRect/>
                    </a:stretch>
                  </pic:blipFill>
                  <pic:spPr>
                    <a:xfrm>
                      <a:off x="0" y="0"/>
                      <a:ext cx="5577840" cy="2954020"/>
                    </a:xfrm>
                    <a:prstGeom prst="rect">
                      <a:avLst/>
                    </a:prstGeom>
                  </pic:spPr>
                </pic:pic>
              </a:graphicData>
            </a:graphic>
            <wp14:sizeRelH relativeFrom="margin">
              <wp14:pctWidth>0</wp14:pctWidth>
            </wp14:sizeRelH>
            <wp14:sizeRelV relativeFrom="margin">
              <wp14:pctHeight>0</wp14:pctHeight>
            </wp14:sizeRelV>
          </wp:anchor>
        </w:drawing>
      </w:r>
    </w:p>
    <w:p w14:paraId="0F1ECDFD" w14:textId="41AC54FD" w:rsidR="00B83285" w:rsidRDefault="00524785" w:rsidP="003E08BC">
      <w:pPr>
        <w:spacing w:after="0" w:line="276" w:lineRule="auto"/>
        <w:rPr>
          <w:color w:val="31312E" w:themeColor="text2"/>
        </w:rPr>
      </w:pPr>
      <w:r>
        <w:rPr>
          <w:color w:val="31312E" w:themeColor="text2"/>
        </w:rPr>
        <w:t>t</w:t>
      </w:r>
      <w:r w:rsidR="001D54F3">
        <w:rPr>
          <w:color w:val="31312E" w:themeColor="text2"/>
        </w:rPr>
        <w:t xml:space="preserve">empat pertama di Merapi adalah museum harta </w:t>
      </w:r>
      <w:proofErr w:type="spellStart"/>
      <w:r w:rsidR="001D54F3">
        <w:rPr>
          <w:color w:val="31312E" w:themeColor="text2"/>
        </w:rPr>
        <w:t>ku</w:t>
      </w:r>
      <w:proofErr w:type="spellEnd"/>
      <w:r w:rsidR="001D54F3">
        <w:rPr>
          <w:color w:val="31312E" w:themeColor="text2"/>
        </w:rPr>
        <w:t xml:space="preserve">, museum ini adalah bekas dari </w:t>
      </w:r>
    </w:p>
    <w:p w14:paraId="485EABF2" w14:textId="28648715" w:rsidR="00386436" w:rsidRDefault="00E463BD" w:rsidP="003E08BC">
      <w:pPr>
        <w:spacing w:after="0" w:line="276" w:lineRule="auto"/>
        <w:rPr>
          <w:color w:val="31312E" w:themeColor="text2"/>
        </w:rPr>
      </w:pPr>
      <w:r>
        <w:rPr>
          <w:noProof/>
          <w:color w:val="31312E" w:themeColor="text2"/>
        </w:rPr>
        <w:drawing>
          <wp:anchor distT="0" distB="0" distL="114300" distR="114300" simplePos="0" relativeHeight="251676672" behindDoc="0" locked="0" layoutInCell="1" allowOverlap="1" wp14:anchorId="5631354B" wp14:editId="5E9A1E4D">
            <wp:simplePos x="0" y="0"/>
            <wp:positionH relativeFrom="column">
              <wp:posOffset>116205</wp:posOffset>
            </wp:positionH>
            <wp:positionV relativeFrom="paragraph">
              <wp:posOffset>529590</wp:posOffset>
            </wp:positionV>
            <wp:extent cx="2440940" cy="1966595"/>
            <wp:effectExtent l="0" t="0" r="0" b="0"/>
            <wp:wrapTopAndBottom/>
            <wp:docPr id="1284268606"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68606" name="Gambar 128426860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0940" cy="1966595"/>
                    </a:xfrm>
                    <a:prstGeom prst="rect">
                      <a:avLst/>
                    </a:prstGeom>
                  </pic:spPr>
                </pic:pic>
              </a:graphicData>
            </a:graphic>
            <wp14:sizeRelH relativeFrom="margin">
              <wp14:pctWidth>0</wp14:pctWidth>
            </wp14:sizeRelH>
            <wp14:sizeRelV relativeFrom="margin">
              <wp14:pctHeight>0</wp14:pctHeight>
            </wp14:sizeRelV>
          </wp:anchor>
        </w:drawing>
      </w:r>
      <w:r w:rsidR="00B90F54">
        <w:rPr>
          <w:noProof/>
          <w:color w:val="31312E" w:themeColor="text2"/>
        </w:rPr>
        <w:drawing>
          <wp:anchor distT="0" distB="0" distL="114300" distR="114300" simplePos="0" relativeHeight="251674624" behindDoc="0" locked="0" layoutInCell="1" allowOverlap="1" wp14:anchorId="74F60FD2" wp14:editId="339EFBEF">
            <wp:simplePos x="0" y="0"/>
            <wp:positionH relativeFrom="column">
              <wp:posOffset>3091180</wp:posOffset>
            </wp:positionH>
            <wp:positionV relativeFrom="paragraph">
              <wp:posOffset>530225</wp:posOffset>
            </wp:positionV>
            <wp:extent cx="2462530" cy="1966595"/>
            <wp:effectExtent l="0" t="0" r="0" b="0"/>
            <wp:wrapTopAndBottom/>
            <wp:docPr id="887889365"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89365" name="Gambar 88788936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2530" cy="1966595"/>
                    </a:xfrm>
                    <a:prstGeom prst="rect">
                      <a:avLst/>
                    </a:prstGeom>
                  </pic:spPr>
                </pic:pic>
              </a:graphicData>
            </a:graphic>
            <wp14:sizeRelH relativeFrom="margin">
              <wp14:pctWidth>0</wp14:pctWidth>
            </wp14:sizeRelH>
            <wp14:sizeRelV relativeFrom="margin">
              <wp14:pctHeight>0</wp14:pctHeight>
            </wp14:sizeRelV>
          </wp:anchor>
        </w:drawing>
      </w:r>
      <w:r w:rsidR="001D54F3">
        <w:rPr>
          <w:color w:val="31312E" w:themeColor="text2"/>
        </w:rPr>
        <w:t xml:space="preserve">rumah korban erupsi gunung Merapi di tahun 2010 </w:t>
      </w:r>
      <w:proofErr w:type="spellStart"/>
      <w:r w:rsidR="001D54F3">
        <w:rPr>
          <w:color w:val="31312E" w:themeColor="text2"/>
        </w:rPr>
        <w:t>disitu</w:t>
      </w:r>
      <w:proofErr w:type="spellEnd"/>
      <w:r w:rsidR="001D54F3">
        <w:rPr>
          <w:color w:val="31312E" w:themeColor="text2"/>
        </w:rPr>
        <w:t xml:space="preserve"> kami melihat peninggalan dari perabotan rumah dan foto dari korban yang terkena dampak erupsi Merapi</w:t>
      </w:r>
    </w:p>
    <w:p w14:paraId="0DC7F161" w14:textId="77777777" w:rsidR="005738D0" w:rsidRDefault="005738D0" w:rsidP="003E08BC">
      <w:pPr>
        <w:spacing w:after="0" w:line="276" w:lineRule="auto"/>
        <w:rPr>
          <w:color w:val="31312E" w:themeColor="text2"/>
        </w:rPr>
      </w:pPr>
    </w:p>
    <w:p w14:paraId="53682F81" w14:textId="7BAF95FF" w:rsidR="00386436" w:rsidRDefault="00386436" w:rsidP="003E08BC">
      <w:pPr>
        <w:spacing w:after="0" w:line="276" w:lineRule="auto"/>
        <w:rPr>
          <w:color w:val="31312E" w:themeColor="text2"/>
        </w:rPr>
      </w:pPr>
    </w:p>
    <w:p w14:paraId="37824D2A" w14:textId="77777777" w:rsidR="00386436" w:rsidRDefault="00386436" w:rsidP="003E08BC">
      <w:pPr>
        <w:spacing w:after="0" w:line="276" w:lineRule="auto"/>
        <w:rPr>
          <w:color w:val="31312E" w:themeColor="text2"/>
        </w:rPr>
      </w:pPr>
    </w:p>
    <w:p w14:paraId="195B21EA" w14:textId="77777777" w:rsidR="003B343E" w:rsidRDefault="006A7E5C" w:rsidP="003E08BC">
      <w:pPr>
        <w:spacing w:after="0" w:line="276" w:lineRule="auto"/>
        <w:rPr>
          <w:color w:val="31312E" w:themeColor="text2"/>
        </w:rPr>
      </w:pPr>
      <w:r>
        <w:rPr>
          <w:color w:val="31312E" w:themeColor="text2"/>
        </w:rPr>
        <w:t xml:space="preserve">Setelah itu, kami kembali ke </w:t>
      </w:r>
      <w:proofErr w:type="spellStart"/>
      <w:r>
        <w:rPr>
          <w:color w:val="31312E" w:themeColor="text2"/>
        </w:rPr>
        <w:t>jeep</w:t>
      </w:r>
      <w:proofErr w:type="spellEnd"/>
      <w:r>
        <w:rPr>
          <w:color w:val="31312E" w:themeColor="text2"/>
        </w:rPr>
        <w:t xml:space="preserve"> dan melanjutkan perjalanan ke destinasi berikutnya, yaitu Batu </w:t>
      </w:r>
      <w:proofErr w:type="spellStart"/>
      <w:r>
        <w:rPr>
          <w:color w:val="31312E" w:themeColor="text2"/>
        </w:rPr>
        <w:t>Alien</w:t>
      </w:r>
      <w:proofErr w:type="spellEnd"/>
      <w:r>
        <w:rPr>
          <w:color w:val="31312E" w:themeColor="text2"/>
        </w:rPr>
        <w:t xml:space="preserve">. Batu </w:t>
      </w:r>
      <w:proofErr w:type="spellStart"/>
      <w:r>
        <w:rPr>
          <w:color w:val="31312E" w:themeColor="text2"/>
        </w:rPr>
        <w:t>Alien</w:t>
      </w:r>
      <w:proofErr w:type="spellEnd"/>
      <w:r>
        <w:rPr>
          <w:color w:val="31312E" w:themeColor="text2"/>
        </w:rPr>
        <w:t xml:space="preserve"> sebenarnya adalah batu yang terbawa lahar saat erupsi Gunung Merapi. </w:t>
      </w:r>
    </w:p>
    <w:p w14:paraId="6577F5CE" w14:textId="5754BA12" w:rsidR="003B343E" w:rsidRDefault="00FC55D3" w:rsidP="003E08BC">
      <w:pPr>
        <w:spacing w:after="0" w:line="276" w:lineRule="auto"/>
        <w:rPr>
          <w:color w:val="31312E" w:themeColor="text2"/>
        </w:rPr>
      </w:pPr>
      <w:r>
        <w:rPr>
          <w:noProof/>
          <w:color w:val="31312E" w:themeColor="text2"/>
        </w:rPr>
        <w:drawing>
          <wp:anchor distT="0" distB="0" distL="114300" distR="114300" simplePos="0" relativeHeight="251677696" behindDoc="0" locked="0" layoutInCell="1" allowOverlap="1" wp14:anchorId="6873293E" wp14:editId="3CAEDD29">
            <wp:simplePos x="0" y="0"/>
            <wp:positionH relativeFrom="column">
              <wp:posOffset>62865</wp:posOffset>
            </wp:positionH>
            <wp:positionV relativeFrom="paragraph">
              <wp:posOffset>152400</wp:posOffset>
            </wp:positionV>
            <wp:extent cx="5605780" cy="3432175"/>
            <wp:effectExtent l="0" t="0" r="0" b="0"/>
            <wp:wrapTopAndBottom/>
            <wp:docPr id="202285119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51198" name="Gambar 2022851198"/>
                    <pic:cNvPicPr/>
                  </pic:nvPicPr>
                  <pic:blipFill>
                    <a:blip r:embed="rId22">
                      <a:extLst>
                        <a:ext uri="{28A0092B-C50C-407E-A947-70E740481C1C}">
                          <a14:useLocalDpi xmlns:a14="http://schemas.microsoft.com/office/drawing/2010/main" val="0"/>
                        </a:ext>
                      </a:extLst>
                    </a:blip>
                    <a:stretch>
                      <a:fillRect/>
                    </a:stretch>
                  </pic:blipFill>
                  <pic:spPr>
                    <a:xfrm>
                      <a:off x="0" y="0"/>
                      <a:ext cx="5605780" cy="3432175"/>
                    </a:xfrm>
                    <a:prstGeom prst="rect">
                      <a:avLst/>
                    </a:prstGeom>
                  </pic:spPr>
                </pic:pic>
              </a:graphicData>
            </a:graphic>
            <wp14:sizeRelH relativeFrom="margin">
              <wp14:pctWidth>0</wp14:pctWidth>
            </wp14:sizeRelH>
            <wp14:sizeRelV relativeFrom="margin">
              <wp14:pctHeight>0</wp14:pctHeight>
            </wp14:sizeRelV>
          </wp:anchor>
        </w:drawing>
      </w:r>
    </w:p>
    <w:p w14:paraId="3DADCC0D" w14:textId="602E52AA" w:rsidR="006A7E5C" w:rsidRDefault="006A7E5C" w:rsidP="003E08BC">
      <w:pPr>
        <w:spacing w:after="0" w:line="276" w:lineRule="auto"/>
        <w:rPr>
          <w:color w:val="31312E" w:themeColor="text2"/>
        </w:rPr>
      </w:pPr>
      <w:r>
        <w:rPr>
          <w:color w:val="31312E" w:themeColor="text2"/>
        </w:rPr>
        <w:t xml:space="preserve">Setelah melihat Batu </w:t>
      </w:r>
      <w:proofErr w:type="spellStart"/>
      <w:r>
        <w:rPr>
          <w:color w:val="31312E" w:themeColor="text2"/>
        </w:rPr>
        <w:t>Alien</w:t>
      </w:r>
      <w:proofErr w:type="spellEnd"/>
      <w:r>
        <w:rPr>
          <w:color w:val="31312E" w:themeColor="text2"/>
        </w:rPr>
        <w:t xml:space="preserve">, kami melanjutkan aktivitas bermain air menggunakan </w:t>
      </w:r>
      <w:proofErr w:type="spellStart"/>
      <w:r>
        <w:rPr>
          <w:color w:val="31312E" w:themeColor="text2"/>
        </w:rPr>
        <w:t>jeep</w:t>
      </w:r>
      <w:proofErr w:type="spellEnd"/>
      <w:r>
        <w:rPr>
          <w:color w:val="31312E" w:themeColor="text2"/>
        </w:rPr>
        <w:t xml:space="preserve">, yang sangat seru </w:t>
      </w:r>
      <w:r w:rsidR="005046B9">
        <w:rPr>
          <w:color w:val="31312E" w:themeColor="text2"/>
        </w:rPr>
        <w:t>menyenangk</w:t>
      </w:r>
      <w:r>
        <w:rPr>
          <w:color w:val="31312E" w:themeColor="text2"/>
        </w:rPr>
        <w:t>an.</w:t>
      </w:r>
    </w:p>
    <w:p w14:paraId="4F79E62A" w14:textId="345CC28F" w:rsidR="006A7E5C" w:rsidRDefault="00A41141" w:rsidP="003E08BC">
      <w:pPr>
        <w:spacing w:after="0" w:line="276" w:lineRule="auto"/>
        <w:rPr>
          <w:color w:val="31312E" w:themeColor="text2"/>
        </w:rPr>
      </w:pPr>
      <w:r>
        <w:rPr>
          <w:noProof/>
          <w:color w:val="31312E" w:themeColor="text2"/>
        </w:rPr>
        <w:drawing>
          <wp:anchor distT="0" distB="0" distL="114300" distR="114300" simplePos="0" relativeHeight="251678720" behindDoc="0" locked="0" layoutInCell="1" allowOverlap="1" wp14:anchorId="65A0AF5B" wp14:editId="73BB477A">
            <wp:simplePos x="0" y="0"/>
            <wp:positionH relativeFrom="column">
              <wp:posOffset>62865</wp:posOffset>
            </wp:positionH>
            <wp:positionV relativeFrom="paragraph">
              <wp:posOffset>106680</wp:posOffset>
            </wp:positionV>
            <wp:extent cx="5563235" cy="2917190"/>
            <wp:effectExtent l="0" t="0" r="0" b="0"/>
            <wp:wrapTopAndBottom/>
            <wp:docPr id="5543142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1426" name="Gambar 55431426"/>
                    <pic:cNvPicPr/>
                  </pic:nvPicPr>
                  <pic:blipFill>
                    <a:blip r:embed="rId23">
                      <a:extLst>
                        <a:ext uri="{28A0092B-C50C-407E-A947-70E740481C1C}">
                          <a14:useLocalDpi xmlns:a14="http://schemas.microsoft.com/office/drawing/2010/main" val="0"/>
                        </a:ext>
                      </a:extLst>
                    </a:blip>
                    <a:stretch>
                      <a:fillRect/>
                    </a:stretch>
                  </pic:blipFill>
                  <pic:spPr>
                    <a:xfrm>
                      <a:off x="0" y="0"/>
                      <a:ext cx="5563235" cy="2917190"/>
                    </a:xfrm>
                    <a:prstGeom prst="rect">
                      <a:avLst/>
                    </a:prstGeom>
                  </pic:spPr>
                </pic:pic>
              </a:graphicData>
            </a:graphic>
            <wp14:sizeRelH relativeFrom="margin">
              <wp14:pctWidth>0</wp14:pctWidth>
            </wp14:sizeRelH>
            <wp14:sizeRelV relativeFrom="margin">
              <wp14:pctHeight>0</wp14:pctHeight>
            </wp14:sizeRelV>
          </wp:anchor>
        </w:drawing>
      </w:r>
    </w:p>
    <w:p w14:paraId="7A906A29" w14:textId="77777777" w:rsidR="003B0298" w:rsidRDefault="003B0298" w:rsidP="003E08BC">
      <w:pPr>
        <w:spacing w:after="0" w:line="276" w:lineRule="auto"/>
        <w:rPr>
          <w:color w:val="31312E" w:themeColor="text2"/>
        </w:rPr>
      </w:pPr>
    </w:p>
    <w:p w14:paraId="127FB220" w14:textId="270B60E1" w:rsidR="006A7E5C" w:rsidRDefault="006A7E5C" w:rsidP="003E08BC">
      <w:pPr>
        <w:spacing w:after="0" w:line="276" w:lineRule="auto"/>
        <w:rPr>
          <w:color w:val="31312E" w:themeColor="text2"/>
        </w:rPr>
      </w:pPr>
      <w:r>
        <w:rPr>
          <w:color w:val="31312E" w:themeColor="text2"/>
        </w:rPr>
        <w:lastRenderedPageBreak/>
        <w:t xml:space="preserve">Setelah selesai bermain air, kami kembali ke bus dan melanjutkan perjalanan ke destinasi terakhir pada hari terakhir study </w:t>
      </w:r>
      <w:proofErr w:type="spellStart"/>
      <w:r>
        <w:rPr>
          <w:color w:val="31312E" w:themeColor="text2"/>
        </w:rPr>
        <w:t>tour</w:t>
      </w:r>
      <w:proofErr w:type="spellEnd"/>
      <w:r>
        <w:rPr>
          <w:color w:val="31312E" w:themeColor="text2"/>
        </w:rPr>
        <w:t xml:space="preserve"> ini, yaitu Candi Prambanan. Di sana, kami mengunjungi museum untuk mempelajari sejarah Candi Prambanan, kemudian menjelajahi area candi itu sendiri. Kami menghabiskan cukup banyak waktu menikmati keindahan dan keagungan candi sebelum akhirnya keluar dari kompleks tersebut.</w:t>
      </w:r>
    </w:p>
    <w:p w14:paraId="47E1396F" w14:textId="726EACD7" w:rsidR="006A7E5C" w:rsidRDefault="004D0EBD" w:rsidP="003E08BC">
      <w:pPr>
        <w:spacing w:after="0" w:line="276" w:lineRule="auto"/>
        <w:rPr>
          <w:color w:val="31312E" w:themeColor="text2"/>
        </w:rPr>
      </w:pPr>
      <w:r>
        <w:rPr>
          <w:noProof/>
          <w:color w:val="31312E" w:themeColor="text2"/>
        </w:rPr>
        <w:drawing>
          <wp:anchor distT="0" distB="0" distL="114300" distR="114300" simplePos="0" relativeHeight="251679744" behindDoc="0" locked="0" layoutInCell="1" allowOverlap="1" wp14:anchorId="7410EEAC" wp14:editId="1055A7DE">
            <wp:simplePos x="0" y="0"/>
            <wp:positionH relativeFrom="column">
              <wp:posOffset>0</wp:posOffset>
            </wp:positionH>
            <wp:positionV relativeFrom="paragraph">
              <wp:posOffset>199390</wp:posOffset>
            </wp:positionV>
            <wp:extent cx="5732145" cy="2678430"/>
            <wp:effectExtent l="0" t="0" r="1905" b="7620"/>
            <wp:wrapTopAndBottom/>
            <wp:docPr id="126792394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23949" name="Gambar 126792394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2678430"/>
                    </a:xfrm>
                    <a:prstGeom prst="rect">
                      <a:avLst/>
                    </a:prstGeom>
                  </pic:spPr>
                </pic:pic>
              </a:graphicData>
            </a:graphic>
          </wp:anchor>
        </w:drawing>
      </w:r>
    </w:p>
    <w:p w14:paraId="1B6A415D" w14:textId="51843987" w:rsidR="00D63A73" w:rsidRDefault="005121EE" w:rsidP="003E08BC">
      <w:pPr>
        <w:spacing w:after="0" w:line="276" w:lineRule="auto"/>
        <w:rPr>
          <w:color w:val="31312E" w:themeColor="text2"/>
        </w:rPr>
      </w:pPr>
      <w:r>
        <w:rPr>
          <w:noProof/>
          <w:color w:val="31312E" w:themeColor="text2"/>
        </w:rPr>
        <w:drawing>
          <wp:anchor distT="0" distB="0" distL="114300" distR="114300" simplePos="0" relativeHeight="251680768" behindDoc="0" locked="0" layoutInCell="1" allowOverlap="1" wp14:anchorId="3F0C5146" wp14:editId="5D87D900">
            <wp:simplePos x="0" y="0"/>
            <wp:positionH relativeFrom="column">
              <wp:posOffset>65405</wp:posOffset>
            </wp:positionH>
            <wp:positionV relativeFrom="paragraph">
              <wp:posOffset>3048635</wp:posOffset>
            </wp:positionV>
            <wp:extent cx="2440940" cy="1957705"/>
            <wp:effectExtent l="0" t="0" r="0" b="4445"/>
            <wp:wrapTopAndBottom/>
            <wp:docPr id="1219719407"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19407" name="Gambar 121971940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0940" cy="1957705"/>
                    </a:xfrm>
                    <a:prstGeom prst="rect">
                      <a:avLst/>
                    </a:prstGeom>
                  </pic:spPr>
                </pic:pic>
              </a:graphicData>
            </a:graphic>
            <wp14:sizeRelH relativeFrom="margin">
              <wp14:pctWidth>0</wp14:pctWidth>
            </wp14:sizeRelH>
            <wp14:sizeRelV relativeFrom="margin">
              <wp14:pctHeight>0</wp14:pctHeight>
            </wp14:sizeRelV>
          </wp:anchor>
        </w:drawing>
      </w:r>
      <w:r w:rsidR="00C44847">
        <w:rPr>
          <w:noProof/>
          <w:color w:val="31312E" w:themeColor="text2"/>
        </w:rPr>
        <w:drawing>
          <wp:anchor distT="0" distB="0" distL="114300" distR="114300" simplePos="0" relativeHeight="251681792" behindDoc="0" locked="0" layoutInCell="1" allowOverlap="1" wp14:anchorId="733F7F93" wp14:editId="583C7EA4">
            <wp:simplePos x="0" y="0"/>
            <wp:positionH relativeFrom="column">
              <wp:posOffset>3436620</wp:posOffset>
            </wp:positionH>
            <wp:positionV relativeFrom="paragraph">
              <wp:posOffset>3045460</wp:posOffset>
            </wp:positionV>
            <wp:extent cx="2199005" cy="1959610"/>
            <wp:effectExtent l="0" t="0" r="0" b="2540"/>
            <wp:wrapTopAndBottom/>
            <wp:docPr id="462665192"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65192" name="Gambar 46266519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99005" cy="1959610"/>
                    </a:xfrm>
                    <a:prstGeom prst="rect">
                      <a:avLst/>
                    </a:prstGeom>
                  </pic:spPr>
                </pic:pic>
              </a:graphicData>
            </a:graphic>
            <wp14:sizeRelH relativeFrom="margin">
              <wp14:pctWidth>0</wp14:pctWidth>
            </wp14:sizeRelH>
            <wp14:sizeRelV relativeFrom="margin">
              <wp14:pctHeight>0</wp14:pctHeight>
            </wp14:sizeRelV>
          </wp:anchor>
        </w:drawing>
      </w:r>
    </w:p>
    <w:p w14:paraId="4146A38B" w14:textId="1FE9D9BB" w:rsidR="00227984" w:rsidRDefault="00227984" w:rsidP="003E08BC">
      <w:pPr>
        <w:spacing w:after="0" w:line="276" w:lineRule="auto"/>
        <w:rPr>
          <w:color w:val="31312E" w:themeColor="text2"/>
        </w:rPr>
      </w:pPr>
    </w:p>
    <w:p w14:paraId="526F0A88" w14:textId="77777777" w:rsidR="00227984" w:rsidRDefault="00227984" w:rsidP="003E08BC">
      <w:pPr>
        <w:spacing w:after="0" w:line="276" w:lineRule="auto"/>
        <w:rPr>
          <w:color w:val="31312E" w:themeColor="text2"/>
        </w:rPr>
      </w:pPr>
    </w:p>
    <w:p w14:paraId="26653FED" w14:textId="75EAF968" w:rsidR="006A7E5C" w:rsidRDefault="006A7E5C" w:rsidP="003E08BC">
      <w:pPr>
        <w:spacing w:after="0" w:line="276" w:lineRule="auto"/>
        <w:rPr>
          <w:color w:val="31312E" w:themeColor="text2"/>
        </w:rPr>
      </w:pPr>
      <w:r>
        <w:rPr>
          <w:color w:val="31312E" w:themeColor="text2"/>
        </w:rPr>
        <w:t>Setelah keluar dari Candi Prambanan, kami langsung menuju bus untuk memulai perjalanan pulang. Di tengah perjalanan, kami berhenti di sebuah tempat makan untuk beristirahat, makan malam, dan melaksanakan salat Magrib. Setelah selesai, kami kembali melanjutkan perjalanan.</w:t>
      </w:r>
    </w:p>
    <w:p w14:paraId="15523075" w14:textId="77777777" w:rsidR="006A7E5C" w:rsidRDefault="006A7E5C" w:rsidP="003E08BC">
      <w:pPr>
        <w:spacing w:after="0" w:line="276" w:lineRule="auto"/>
        <w:rPr>
          <w:color w:val="31312E" w:themeColor="text2"/>
        </w:rPr>
      </w:pPr>
    </w:p>
    <w:p w14:paraId="10617DF8" w14:textId="13946B73" w:rsidR="00B33AD4" w:rsidRDefault="006A7E5C" w:rsidP="003E08BC">
      <w:pPr>
        <w:spacing w:after="0" w:line="276" w:lineRule="auto"/>
        <w:rPr>
          <w:color w:val="31312E" w:themeColor="text2"/>
        </w:rPr>
      </w:pPr>
      <w:r>
        <w:rPr>
          <w:color w:val="31312E" w:themeColor="text2"/>
        </w:rPr>
        <w:t>Akhirnya, kami tiba di tujuan pada tengah malam. Sesampainya di pos satu, sebagian dari kami turun dan mengambil barang bawaan masing-masing sebelum kembali ke rumah. Sementara itu, yang turun di pos dua melanjutkan perjalanan menuju lokasi berikutnya</w:t>
      </w:r>
    </w:p>
    <w:p w14:paraId="2E228359" w14:textId="77777777" w:rsidR="00A41EB6" w:rsidRPr="00380D6E" w:rsidRDefault="00A41EB6" w:rsidP="003E08BC">
      <w:pPr>
        <w:spacing w:after="0" w:line="276" w:lineRule="auto"/>
        <w:rPr>
          <w:color w:val="31312E" w:themeColor="text2"/>
        </w:rPr>
      </w:pPr>
    </w:p>
    <w:sectPr w:rsidR="00A41EB6" w:rsidRPr="00380D6E" w:rsidSect="00B72E41">
      <w:headerReference w:type="even" r:id="rId27"/>
      <w:headerReference w:type="default" r:id="rId28"/>
      <w:footerReference w:type="even" r:id="rId29"/>
      <w:footerReference w:type="default" r:id="rId30"/>
      <w:headerReference w:type="first" r:id="rId31"/>
      <w:footerReference w:type="first" r:id="rId32"/>
      <w:pgSz w:w="11907" w:h="1683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0EBCBA" w14:textId="77777777" w:rsidR="00E14A5A" w:rsidRDefault="00E14A5A">
      <w:pPr>
        <w:spacing w:after="0" w:line="240" w:lineRule="auto"/>
      </w:pPr>
      <w:r>
        <w:separator/>
      </w:r>
    </w:p>
  </w:endnote>
  <w:endnote w:type="continuationSeparator" w:id="0">
    <w:p w14:paraId="1EB061DE" w14:textId="77777777" w:rsidR="00E14A5A" w:rsidRDefault="00E14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ptos SemiBold">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2548D7" w14:textId="77777777" w:rsidR="00E71BBF" w:rsidRDefault="00E71B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2852419"/>
      <w:docPartObj>
        <w:docPartGallery w:val="Page Numbers (Bottom of Page)"/>
        <w:docPartUnique/>
      </w:docPartObj>
    </w:sdtPr>
    <w:sdtEndPr>
      <w:rPr>
        <w:noProof/>
      </w:rPr>
    </w:sdtEndPr>
    <w:sdtContent>
      <w:p w14:paraId="1A046D02" w14:textId="77777777" w:rsidR="008D4B3C" w:rsidRDefault="00E10B51">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52FC3" w14:textId="77777777" w:rsidR="00E71BBF" w:rsidRDefault="00E71B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68B7B4" w14:textId="77777777" w:rsidR="00E14A5A" w:rsidRDefault="00E14A5A">
      <w:pPr>
        <w:spacing w:after="0" w:line="240" w:lineRule="auto"/>
      </w:pPr>
      <w:r>
        <w:separator/>
      </w:r>
    </w:p>
  </w:footnote>
  <w:footnote w:type="continuationSeparator" w:id="0">
    <w:p w14:paraId="3BA57C77" w14:textId="77777777" w:rsidR="00E14A5A" w:rsidRDefault="00E14A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05865" w14:textId="77777777" w:rsidR="00E71BBF" w:rsidRDefault="00E71B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7D3E0" w14:textId="77777777" w:rsidR="00E71BBF" w:rsidRDefault="00E71B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A64909" w14:textId="77777777" w:rsidR="00E71BBF" w:rsidRDefault="00E71B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15519"/>
    <w:multiLevelType w:val="hybridMultilevel"/>
    <w:tmpl w:val="BBCE837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B017A9"/>
    <w:multiLevelType w:val="hybridMultilevel"/>
    <w:tmpl w:val="D57C7D7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8866245">
    <w:abstractNumId w:val="8"/>
  </w:num>
  <w:num w:numId="2" w16cid:durableId="691951683">
    <w:abstractNumId w:val="8"/>
  </w:num>
  <w:num w:numId="3" w16cid:durableId="1157723213">
    <w:abstractNumId w:val="9"/>
  </w:num>
  <w:num w:numId="4" w16cid:durableId="208567315">
    <w:abstractNumId w:val="8"/>
    <w:lvlOverride w:ilvl="0">
      <w:lvl w:ilvl="0">
        <w:start w:val="1"/>
        <w:numFmt w:val="decimal"/>
        <w:lvlText w:val="%1."/>
        <w:lvlJc w:val="left"/>
        <w:pPr>
          <w:tabs>
            <w:tab w:val="num" w:pos="1080"/>
          </w:tabs>
          <w:ind w:left="1080" w:hanging="360"/>
        </w:pPr>
        <w:rPr>
          <w:rFonts w:hint="default"/>
        </w:rPr>
      </w:lvl>
    </w:lvlOverride>
  </w:num>
  <w:num w:numId="5" w16cid:durableId="645398999">
    <w:abstractNumId w:val="11"/>
  </w:num>
  <w:num w:numId="6" w16cid:durableId="863250706">
    <w:abstractNumId w:val="7"/>
  </w:num>
  <w:num w:numId="7" w16cid:durableId="47189635">
    <w:abstractNumId w:val="6"/>
  </w:num>
  <w:num w:numId="8" w16cid:durableId="1410735084">
    <w:abstractNumId w:val="5"/>
  </w:num>
  <w:num w:numId="9" w16cid:durableId="1058020153">
    <w:abstractNumId w:val="4"/>
  </w:num>
  <w:num w:numId="10" w16cid:durableId="997224627">
    <w:abstractNumId w:val="3"/>
  </w:num>
  <w:num w:numId="11" w16cid:durableId="1857498969">
    <w:abstractNumId w:val="2"/>
  </w:num>
  <w:num w:numId="12" w16cid:durableId="1920022218">
    <w:abstractNumId w:val="1"/>
  </w:num>
  <w:num w:numId="13" w16cid:durableId="308483355">
    <w:abstractNumId w:val="0"/>
  </w:num>
  <w:num w:numId="14" w16cid:durableId="1723943488">
    <w:abstractNumId w:val="8"/>
    <w:lvlOverride w:ilvl="0">
      <w:startOverride w:val="1"/>
    </w:lvlOverride>
  </w:num>
  <w:num w:numId="15" w16cid:durableId="1765374944">
    <w:abstractNumId w:val="8"/>
  </w:num>
  <w:num w:numId="16" w16cid:durableId="456414043">
    <w:abstractNumId w:val="13"/>
  </w:num>
  <w:num w:numId="17" w16cid:durableId="1522931496">
    <w:abstractNumId w:val="10"/>
  </w:num>
  <w:num w:numId="18" w16cid:durableId="10740153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467"/>
    <w:rsid w:val="00004AE7"/>
    <w:rsid w:val="000120B8"/>
    <w:rsid w:val="00016BC9"/>
    <w:rsid w:val="00022A0A"/>
    <w:rsid w:val="00024E22"/>
    <w:rsid w:val="000270E2"/>
    <w:rsid w:val="0003123A"/>
    <w:rsid w:val="000313FA"/>
    <w:rsid w:val="00037F8B"/>
    <w:rsid w:val="000526EE"/>
    <w:rsid w:val="00052BF4"/>
    <w:rsid w:val="00056E76"/>
    <w:rsid w:val="00082608"/>
    <w:rsid w:val="00085D7A"/>
    <w:rsid w:val="000A0FEA"/>
    <w:rsid w:val="000A1D76"/>
    <w:rsid w:val="000C0CD7"/>
    <w:rsid w:val="000D03E3"/>
    <w:rsid w:val="000D23C5"/>
    <w:rsid w:val="00102268"/>
    <w:rsid w:val="00104F39"/>
    <w:rsid w:val="00117545"/>
    <w:rsid w:val="001224EC"/>
    <w:rsid w:val="001308C6"/>
    <w:rsid w:val="001432B6"/>
    <w:rsid w:val="00146B05"/>
    <w:rsid w:val="00155574"/>
    <w:rsid w:val="00166FF6"/>
    <w:rsid w:val="001D54F3"/>
    <w:rsid w:val="0020648C"/>
    <w:rsid w:val="00206FA8"/>
    <w:rsid w:val="002079EE"/>
    <w:rsid w:val="00226F05"/>
    <w:rsid w:val="00227984"/>
    <w:rsid w:val="00234AEF"/>
    <w:rsid w:val="00257585"/>
    <w:rsid w:val="00264F9E"/>
    <w:rsid w:val="0026581E"/>
    <w:rsid w:val="00270339"/>
    <w:rsid w:val="00272F85"/>
    <w:rsid w:val="00277A30"/>
    <w:rsid w:val="002A0C10"/>
    <w:rsid w:val="002B6749"/>
    <w:rsid w:val="002D107A"/>
    <w:rsid w:val="002D424C"/>
    <w:rsid w:val="002D60BB"/>
    <w:rsid w:val="002D6E53"/>
    <w:rsid w:val="00316070"/>
    <w:rsid w:val="00316190"/>
    <w:rsid w:val="00353600"/>
    <w:rsid w:val="00374ED7"/>
    <w:rsid w:val="00377C4A"/>
    <w:rsid w:val="00380D6E"/>
    <w:rsid w:val="00386436"/>
    <w:rsid w:val="00392DDD"/>
    <w:rsid w:val="0039672E"/>
    <w:rsid w:val="003A51D8"/>
    <w:rsid w:val="003A5D39"/>
    <w:rsid w:val="003B0298"/>
    <w:rsid w:val="003B031B"/>
    <w:rsid w:val="003B343E"/>
    <w:rsid w:val="003B63C9"/>
    <w:rsid w:val="003B6D67"/>
    <w:rsid w:val="003E08BC"/>
    <w:rsid w:val="003E260C"/>
    <w:rsid w:val="003F7668"/>
    <w:rsid w:val="004037B5"/>
    <w:rsid w:val="004100F6"/>
    <w:rsid w:val="00412728"/>
    <w:rsid w:val="00424307"/>
    <w:rsid w:val="004263A7"/>
    <w:rsid w:val="004603CF"/>
    <w:rsid w:val="00463F45"/>
    <w:rsid w:val="0046768A"/>
    <w:rsid w:val="00470281"/>
    <w:rsid w:val="004C3C75"/>
    <w:rsid w:val="004C4D11"/>
    <w:rsid w:val="004C52BA"/>
    <w:rsid w:val="004D0EBD"/>
    <w:rsid w:val="004D1C5D"/>
    <w:rsid w:val="005018A4"/>
    <w:rsid w:val="005046B9"/>
    <w:rsid w:val="00505C1B"/>
    <w:rsid w:val="005121EE"/>
    <w:rsid w:val="00517E80"/>
    <w:rsid w:val="00524785"/>
    <w:rsid w:val="00535B0D"/>
    <w:rsid w:val="00545828"/>
    <w:rsid w:val="0054654A"/>
    <w:rsid w:val="00565471"/>
    <w:rsid w:val="00565BB3"/>
    <w:rsid w:val="005738D0"/>
    <w:rsid w:val="005807F3"/>
    <w:rsid w:val="005B75F0"/>
    <w:rsid w:val="005C52E7"/>
    <w:rsid w:val="005D202F"/>
    <w:rsid w:val="005D65F2"/>
    <w:rsid w:val="005D6866"/>
    <w:rsid w:val="005E2982"/>
    <w:rsid w:val="00610BCF"/>
    <w:rsid w:val="00637684"/>
    <w:rsid w:val="00654245"/>
    <w:rsid w:val="006619A0"/>
    <w:rsid w:val="00677609"/>
    <w:rsid w:val="0068005F"/>
    <w:rsid w:val="0068498B"/>
    <w:rsid w:val="00695812"/>
    <w:rsid w:val="00696622"/>
    <w:rsid w:val="006A7E5C"/>
    <w:rsid w:val="006B220A"/>
    <w:rsid w:val="006B4C35"/>
    <w:rsid w:val="006B74B3"/>
    <w:rsid w:val="006C74B0"/>
    <w:rsid w:val="006C7948"/>
    <w:rsid w:val="006D31F8"/>
    <w:rsid w:val="006D4B21"/>
    <w:rsid w:val="006D57C0"/>
    <w:rsid w:val="006E4D69"/>
    <w:rsid w:val="006F45A1"/>
    <w:rsid w:val="00706652"/>
    <w:rsid w:val="00720E4C"/>
    <w:rsid w:val="0073149E"/>
    <w:rsid w:val="007349FD"/>
    <w:rsid w:val="00740831"/>
    <w:rsid w:val="00741209"/>
    <w:rsid w:val="00742E92"/>
    <w:rsid w:val="007513AD"/>
    <w:rsid w:val="0075214D"/>
    <w:rsid w:val="0076454A"/>
    <w:rsid w:val="00780DDF"/>
    <w:rsid w:val="00782787"/>
    <w:rsid w:val="007871F7"/>
    <w:rsid w:val="00792464"/>
    <w:rsid w:val="007B5BDF"/>
    <w:rsid w:val="007E2FA4"/>
    <w:rsid w:val="00806C48"/>
    <w:rsid w:val="008207BA"/>
    <w:rsid w:val="00825652"/>
    <w:rsid w:val="00844CD8"/>
    <w:rsid w:val="00860CB2"/>
    <w:rsid w:val="008617D8"/>
    <w:rsid w:val="0086321A"/>
    <w:rsid w:val="00865CC2"/>
    <w:rsid w:val="00881080"/>
    <w:rsid w:val="00882B6B"/>
    <w:rsid w:val="00885FA5"/>
    <w:rsid w:val="00893604"/>
    <w:rsid w:val="00895EEC"/>
    <w:rsid w:val="008A1AB8"/>
    <w:rsid w:val="008A3467"/>
    <w:rsid w:val="008A3CFA"/>
    <w:rsid w:val="008C2E24"/>
    <w:rsid w:val="008C5B8D"/>
    <w:rsid w:val="008D4B3C"/>
    <w:rsid w:val="008F26DB"/>
    <w:rsid w:val="008F3F2E"/>
    <w:rsid w:val="008F6EB3"/>
    <w:rsid w:val="0090477F"/>
    <w:rsid w:val="00907CA0"/>
    <w:rsid w:val="00912E83"/>
    <w:rsid w:val="00920D31"/>
    <w:rsid w:val="00982247"/>
    <w:rsid w:val="00985FB6"/>
    <w:rsid w:val="00996630"/>
    <w:rsid w:val="009A6778"/>
    <w:rsid w:val="009D69DB"/>
    <w:rsid w:val="009E134C"/>
    <w:rsid w:val="00A167CE"/>
    <w:rsid w:val="00A1771F"/>
    <w:rsid w:val="00A37F68"/>
    <w:rsid w:val="00A37F99"/>
    <w:rsid w:val="00A41141"/>
    <w:rsid w:val="00A41EB6"/>
    <w:rsid w:val="00A45E21"/>
    <w:rsid w:val="00A47B1F"/>
    <w:rsid w:val="00A55B1C"/>
    <w:rsid w:val="00A72315"/>
    <w:rsid w:val="00A97C76"/>
    <w:rsid w:val="00AA7575"/>
    <w:rsid w:val="00B15D38"/>
    <w:rsid w:val="00B2648A"/>
    <w:rsid w:val="00B33AD4"/>
    <w:rsid w:val="00B343D9"/>
    <w:rsid w:val="00B378DC"/>
    <w:rsid w:val="00B44E75"/>
    <w:rsid w:val="00B53FAA"/>
    <w:rsid w:val="00B572F3"/>
    <w:rsid w:val="00B64D2A"/>
    <w:rsid w:val="00B64EF9"/>
    <w:rsid w:val="00B72E41"/>
    <w:rsid w:val="00B82FF1"/>
    <w:rsid w:val="00B83285"/>
    <w:rsid w:val="00B87016"/>
    <w:rsid w:val="00B90F54"/>
    <w:rsid w:val="00BD386E"/>
    <w:rsid w:val="00BE102E"/>
    <w:rsid w:val="00BE2FF3"/>
    <w:rsid w:val="00BF3319"/>
    <w:rsid w:val="00BF4617"/>
    <w:rsid w:val="00C06054"/>
    <w:rsid w:val="00C10A66"/>
    <w:rsid w:val="00C143FA"/>
    <w:rsid w:val="00C24756"/>
    <w:rsid w:val="00C33789"/>
    <w:rsid w:val="00C43303"/>
    <w:rsid w:val="00C443F3"/>
    <w:rsid w:val="00C44847"/>
    <w:rsid w:val="00C456F4"/>
    <w:rsid w:val="00C50379"/>
    <w:rsid w:val="00C5623F"/>
    <w:rsid w:val="00C729CA"/>
    <w:rsid w:val="00CA516E"/>
    <w:rsid w:val="00CC13FA"/>
    <w:rsid w:val="00CC2079"/>
    <w:rsid w:val="00CC2B04"/>
    <w:rsid w:val="00CC2F09"/>
    <w:rsid w:val="00CC38F4"/>
    <w:rsid w:val="00CD1DF9"/>
    <w:rsid w:val="00CE5563"/>
    <w:rsid w:val="00CE6185"/>
    <w:rsid w:val="00CE7137"/>
    <w:rsid w:val="00CF62D0"/>
    <w:rsid w:val="00D152A1"/>
    <w:rsid w:val="00D2150A"/>
    <w:rsid w:val="00D27FE3"/>
    <w:rsid w:val="00D40031"/>
    <w:rsid w:val="00D63A73"/>
    <w:rsid w:val="00D87D0E"/>
    <w:rsid w:val="00D91E3E"/>
    <w:rsid w:val="00D91EAF"/>
    <w:rsid w:val="00DB31AC"/>
    <w:rsid w:val="00DB7EE1"/>
    <w:rsid w:val="00E10B51"/>
    <w:rsid w:val="00E147BB"/>
    <w:rsid w:val="00E14A5A"/>
    <w:rsid w:val="00E15830"/>
    <w:rsid w:val="00E15D28"/>
    <w:rsid w:val="00E245F3"/>
    <w:rsid w:val="00E463BD"/>
    <w:rsid w:val="00E66C64"/>
    <w:rsid w:val="00E71BBF"/>
    <w:rsid w:val="00E83806"/>
    <w:rsid w:val="00E878D7"/>
    <w:rsid w:val="00EA2423"/>
    <w:rsid w:val="00EA65E0"/>
    <w:rsid w:val="00EE0FDA"/>
    <w:rsid w:val="00F07D4E"/>
    <w:rsid w:val="00F11218"/>
    <w:rsid w:val="00F15AEB"/>
    <w:rsid w:val="00F23D01"/>
    <w:rsid w:val="00F32424"/>
    <w:rsid w:val="00F40E7E"/>
    <w:rsid w:val="00F622BC"/>
    <w:rsid w:val="00F7736A"/>
    <w:rsid w:val="00F77450"/>
    <w:rsid w:val="00F77EAE"/>
    <w:rsid w:val="00F873B0"/>
    <w:rsid w:val="00FA2FD6"/>
    <w:rsid w:val="00FA61F7"/>
    <w:rsid w:val="00FA6CBF"/>
    <w:rsid w:val="00FC23C4"/>
    <w:rsid w:val="00FC55D3"/>
    <w:rsid w:val="00FC55D8"/>
    <w:rsid w:val="00FD17AE"/>
    <w:rsid w:val="00FE59EB"/>
    <w:rsid w:val="00FF696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85CE60"/>
  <w15:chartTrackingRefBased/>
  <w15:docId w15:val="{9276AD4A-CD75-A042-9869-27ABB7D15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B51"/>
    <w:rPr>
      <w:lang w:val="id-ID"/>
    </w:rPr>
  </w:style>
  <w:style w:type="paragraph" w:styleId="Judul1">
    <w:name w:val="heading 1"/>
    <w:basedOn w:val="Normal"/>
    <w:next w:val="Normal"/>
    <w:link w:val="Judul1K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Judul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Judul5">
    <w:name w:val="heading 5"/>
    <w:basedOn w:val="Normal"/>
    <w:next w:val="Normal"/>
    <w:link w:val="Judul5K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Judul6">
    <w:name w:val="heading 6"/>
    <w:basedOn w:val="Normal"/>
    <w:next w:val="Normal"/>
    <w:link w:val="Judul6K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Judul7">
    <w:name w:val="heading 7"/>
    <w:basedOn w:val="Normal"/>
    <w:next w:val="Normal"/>
    <w:link w:val="Judul7K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Judul8">
    <w:name w:val="heading 8"/>
    <w:basedOn w:val="Normal"/>
    <w:next w:val="Normal"/>
    <w:link w:val="Judul8K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Judul9">
    <w:name w:val="heading 9"/>
    <w:basedOn w:val="Normal"/>
    <w:next w:val="Normal"/>
    <w:link w:val="Judul9K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link w:val="JudulK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JudulKAR">
    <w:name w:val="Judul KAR"/>
    <w:basedOn w:val="FontParagrafDefault"/>
    <w:link w:val="Judul"/>
    <w:uiPriority w:val="1"/>
    <w:rPr>
      <w:rFonts w:asciiTheme="majorHAnsi" w:eastAsiaTheme="majorEastAsia" w:hAnsiTheme="majorHAnsi" w:cstheme="majorBidi"/>
      <w:b/>
      <w:color w:val="454541" w:themeColor="text2" w:themeTint="E6"/>
      <w:kern w:val="28"/>
      <w:sz w:val="60"/>
      <w:szCs w:val="56"/>
    </w:rPr>
  </w:style>
  <w:style w:type="character" w:customStyle="1" w:styleId="Judul1KAR">
    <w:name w:val="Judul 1 KAR"/>
    <w:basedOn w:val="FontParagrafDefault"/>
    <w:link w:val="Judul1"/>
    <w:uiPriority w:val="9"/>
    <w:rPr>
      <w:rFonts w:asciiTheme="majorHAnsi" w:eastAsiaTheme="majorEastAsia" w:hAnsiTheme="majorHAnsi" w:cstheme="majorBidi"/>
      <w:b/>
      <w:color w:val="454541" w:themeColor="text2" w:themeTint="E6"/>
      <w:sz w:val="44"/>
      <w:szCs w:val="32"/>
    </w:rPr>
  </w:style>
  <w:style w:type="character" w:customStyle="1" w:styleId="Judul5KAR">
    <w:name w:val="Judul 5 KAR"/>
    <w:basedOn w:val="FontParagrafDefault"/>
    <w:link w:val="Judul5"/>
    <w:uiPriority w:val="9"/>
    <w:semiHidden/>
    <w:rPr>
      <w:rFonts w:asciiTheme="majorHAnsi" w:eastAsiaTheme="majorEastAsia" w:hAnsiTheme="majorHAnsi" w:cstheme="majorBidi"/>
      <w:i/>
      <w:color w:val="FF7A00" w:themeColor="accent1"/>
    </w:rPr>
  </w:style>
  <w:style w:type="character" w:customStyle="1" w:styleId="Judul6KAR">
    <w:name w:val="Judul 6 KAR"/>
    <w:basedOn w:val="FontParagrafDefault"/>
    <w:link w:val="Judul6"/>
    <w:uiPriority w:val="9"/>
    <w:semiHidden/>
    <w:rPr>
      <w:rFonts w:asciiTheme="majorHAnsi" w:eastAsiaTheme="majorEastAsia" w:hAnsiTheme="majorHAnsi" w:cstheme="majorBidi"/>
      <w:b/>
      <w:color w:val="FF7A00" w:themeColor="accent1"/>
      <w:sz w:val="20"/>
    </w:rPr>
  </w:style>
  <w:style w:type="character" w:customStyle="1" w:styleId="Judul7KAR">
    <w:name w:val="Judul 7 KAR"/>
    <w:basedOn w:val="FontParagrafDefault"/>
    <w:link w:val="Judul7"/>
    <w:uiPriority w:val="9"/>
    <w:semiHidden/>
    <w:rPr>
      <w:rFonts w:asciiTheme="majorHAnsi" w:eastAsiaTheme="majorEastAsia" w:hAnsiTheme="majorHAnsi" w:cstheme="majorBidi"/>
      <w:b/>
      <w:i/>
      <w:iCs/>
      <w:color w:val="FF7A00" w:themeColor="accent1"/>
      <w:sz w:val="20"/>
    </w:rPr>
  </w:style>
  <w:style w:type="character" w:customStyle="1" w:styleId="Judul8KAR">
    <w:name w:val="Judul 8 KAR"/>
    <w:basedOn w:val="FontParagrafDefault"/>
    <w:link w:val="Judul8"/>
    <w:uiPriority w:val="9"/>
    <w:semiHidden/>
    <w:rPr>
      <w:rFonts w:asciiTheme="majorHAnsi" w:eastAsiaTheme="majorEastAsia" w:hAnsiTheme="majorHAnsi" w:cstheme="majorBidi"/>
      <w:color w:val="FF7A00" w:themeColor="accent1"/>
      <w:sz w:val="20"/>
      <w:szCs w:val="21"/>
    </w:rPr>
  </w:style>
  <w:style w:type="character" w:customStyle="1" w:styleId="Judul9KAR">
    <w:name w:val="Judul 9 KAR"/>
    <w:basedOn w:val="FontParagrafDefault"/>
    <w:link w:val="Judul9"/>
    <w:uiPriority w:val="9"/>
    <w:semiHidden/>
    <w:rPr>
      <w:rFonts w:asciiTheme="majorHAnsi" w:eastAsiaTheme="majorEastAsia" w:hAnsiTheme="majorHAnsi" w:cstheme="majorBidi"/>
      <w:i/>
      <w:iCs/>
      <w:color w:val="FF7A00" w:themeColor="accent1"/>
      <w:sz w:val="20"/>
      <w:szCs w:val="21"/>
    </w:rPr>
  </w:style>
  <w:style w:type="paragraph" w:styleId="Subjudul">
    <w:name w:val="Subtitle"/>
    <w:basedOn w:val="Normal"/>
    <w:link w:val="SubjudulK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judulKAR">
    <w:name w:val="Subjudul KAR"/>
    <w:basedOn w:val="FontParagrafDefault"/>
    <w:link w:val="Subjudul"/>
    <w:uiPriority w:val="11"/>
    <w:semiHidden/>
    <w:rPr>
      <w:rFonts w:eastAsiaTheme="minorEastAsia"/>
      <w:color w:val="FF7A00" w:themeColor="accent1"/>
      <w:sz w:val="34"/>
      <w:szCs w:val="22"/>
    </w:rPr>
  </w:style>
  <w:style w:type="character" w:styleId="PenekananHalus">
    <w:name w:val="Subtle Emphasis"/>
    <w:basedOn w:val="FontParagrafDefault"/>
    <w:uiPriority w:val="19"/>
    <w:semiHidden/>
    <w:unhideWhenUsed/>
    <w:qFormat/>
    <w:rPr>
      <w:i/>
      <w:iCs/>
      <w:color w:val="666660" w:themeColor="text2" w:themeTint="BF"/>
    </w:rPr>
  </w:style>
  <w:style w:type="character" w:styleId="PenekananKeras">
    <w:name w:val="Intense Emphasis"/>
    <w:basedOn w:val="FontParagrafDefault"/>
    <w:uiPriority w:val="21"/>
    <w:semiHidden/>
    <w:unhideWhenUsed/>
    <w:qFormat/>
    <w:rPr>
      <w:b/>
      <w:i/>
      <w:iCs/>
      <w:color w:val="454541" w:themeColor="text2" w:themeTint="E6"/>
    </w:rPr>
  </w:style>
  <w:style w:type="character" w:styleId="Kuat">
    <w:name w:val="Strong"/>
    <w:basedOn w:val="FontParagrafDefault"/>
    <w:uiPriority w:val="22"/>
    <w:semiHidden/>
    <w:unhideWhenUsed/>
    <w:qFormat/>
    <w:rPr>
      <w:b/>
      <w:bCs/>
      <w:color w:val="666660" w:themeColor="text2" w:themeTint="BF"/>
    </w:rPr>
  </w:style>
  <w:style w:type="paragraph" w:styleId="Kutipan">
    <w:name w:val="Quote"/>
    <w:basedOn w:val="Normal"/>
    <w:next w:val="Normal"/>
    <w:link w:val="KutipanKAR"/>
    <w:uiPriority w:val="29"/>
    <w:semiHidden/>
    <w:unhideWhenUsed/>
    <w:qFormat/>
    <w:pPr>
      <w:spacing w:before="320" w:after="320"/>
    </w:pPr>
    <w:rPr>
      <w:i/>
      <w:iCs/>
      <w:sz w:val="34"/>
    </w:rPr>
  </w:style>
  <w:style w:type="character" w:customStyle="1" w:styleId="KutipanKAR">
    <w:name w:val="Kutipan KAR"/>
    <w:basedOn w:val="FontParagrafDefault"/>
    <w:link w:val="Kutipan"/>
    <w:uiPriority w:val="29"/>
    <w:semiHidden/>
    <w:rPr>
      <w:i/>
      <w:iCs/>
      <w:sz w:val="34"/>
    </w:rPr>
  </w:style>
  <w:style w:type="paragraph" w:styleId="KutipanyangSering">
    <w:name w:val="Intense Quote"/>
    <w:basedOn w:val="Normal"/>
    <w:next w:val="Normal"/>
    <w:link w:val="KutipanyangSeringKAR"/>
    <w:uiPriority w:val="30"/>
    <w:semiHidden/>
    <w:unhideWhenUsed/>
    <w:qFormat/>
    <w:pPr>
      <w:spacing w:before="320" w:after="320"/>
    </w:pPr>
    <w:rPr>
      <w:b/>
      <w:i/>
      <w:iCs/>
      <w:color w:val="454541" w:themeColor="text2" w:themeTint="E6"/>
      <w:sz w:val="34"/>
    </w:rPr>
  </w:style>
  <w:style w:type="character" w:customStyle="1" w:styleId="KutipanyangSeringKAR">
    <w:name w:val="Kutipan yang Sering KAR"/>
    <w:basedOn w:val="FontParagrafDefault"/>
    <w:link w:val="KutipanyangSering"/>
    <w:uiPriority w:val="30"/>
    <w:semiHidden/>
    <w:rPr>
      <w:b/>
      <w:i/>
      <w:iCs/>
      <w:color w:val="454541" w:themeColor="text2" w:themeTint="E6"/>
      <w:sz w:val="34"/>
    </w:rPr>
  </w:style>
  <w:style w:type="character" w:styleId="ReferensiRumit">
    <w:name w:val="Subtle Reference"/>
    <w:basedOn w:val="FontParagrafDefault"/>
    <w:uiPriority w:val="31"/>
    <w:semiHidden/>
    <w:unhideWhenUsed/>
    <w:qFormat/>
    <w:rPr>
      <w:caps/>
      <w:smallCaps w:val="0"/>
      <w:color w:val="666660" w:themeColor="text2" w:themeTint="BF"/>
    </w:rPr>
  </w:style>
  <w:style w:type="character" w:styleId="ReferensiyangSering">
    <w:name w:val="Intense Reference"/>
    <w:basedOn w:val="FontParagrafDefault"/>
    <w:uiPriority w:val="32"/>
    <w:semiHidden/>
    <w:unhideWhenUsed/>
    <w:qFormat/>
    <w:rPr>
      <w:b/>
      <w:bCs/>
      <w:caps/>
      <w:smallCaps w:val="0"/>
      <w:color w:val="666660" w:themeColor="text2" w:themeTint="BF"/>
      <w:spacing w:val="0"/>
    </w:rPr>
  </w:style>
  <w:style w:type="paragraph" w:styleId="Keterangan">
    <w:name w:val="caption"/>
    <w:basedOn w:val="Normal"/>
    <w:next w:val="Normal"/>
    <w:uiPriority w:val="35"/>
    <w:semiHidden/>
    <w:unhideWhenUsed/>
    <w:qFormat/>
    <w:pPr>
      <w:spacing w:after="200" w:line="240" w:lineRule="auto"/>
    </w:pPr>
    <w:rPr>
      <w:i/>
      <w:iCs/>
      <w:sz w:val="20"/>
      <w:szCs w:val="18"/>
    </w:rPr>
  </w:style>
  <w:style w:type="paragraph" w:styleId="JudulTOC">
    <w:name w:val="TOC Heading"/>
    <w:basedOn w:val="Judul1"/>
    <w:next w:val="Normal"/>
    <w:uiPriority w:val="39"/>
    <w:semiHidden/>
    <w:unhideWhenUsed/>
    <w:qFormat/>
    <w:pPr>
      <w:outlineLvl w:val="9"/>
    </w:pPr>
  </w:style>
  <w:style w:type="character" w:styleId="Tempatpenampungteks">
    <w:name w:val="Placeholder Text"/>
    <w:basedOn w:val="FontParagrafDefault"/>
    <w:uiPriority w:val="99"/>
    <w:semiHidden/>
    <w:rPr>
      <w:color w:val="808080"/>
    </w:rPr>
  </w:style>
  <w:style w:type="character" w:styleId="JudulBuku">
    <w:name w:val="Book Title"/>
    <w:basedOn w:val="FontParagrafDefault"/>
    <w:uiPriority w:val="33"/>
    <w:semiHidden/>
    <w:unhideWhenUsed/>
    <w:rPr>
      <w:b w:val="0"/>
      <w:bCs/>
      <w:i w:val="0"/>
      <w:iCs/>
      <w:spacing w:val="0"/>
      <w:u w:val="single"/>
    </w:rPr>
  </w:style>
  <w:style w:type="paragraph" w:styleId="JudulTOA">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KAR"/>
    <w:uiPriority w:val="99"/>
    <w:unhideWhenUsed/>
    <w:pPr>
      <w:spacing w:after="0" w:line="240" w:lineRule="auto"/>
    </w:pPr>
  </w:style>
  <w:style w:type="character" w:customStyle="1" w:styleId="HeaderKAR">
    <w:name w:val="Header KAR"/>
    <w:basedOn w:val="FontParagrafDefault"/>
    <w:link w:val="Header"/>
    <w:uiPriority w:val="99"/>
  </w:style>
  <w:style w:type="paragraph" w:styleId="Footer">
    <w:name w:val="footer"/>
    <w:basedOn w:val="Normal"/>
    <w:link w:val="FooterKAR"/>
    <w:uiPriority w:val="99"/>
    <w:unhideWhenUsed/>
    <w:pPr>
      <w:spacing w:after="0" w:line="240" w:lineRule="auto"/>
    </w:pPr>
  </w:style>
  <w:style w:type="character" w:customStyle="1" w:styleId="FooterKAR">
    <w:name w:val="Footer KAR"/>
    <w:basedOn w:val="FontParagrafDefault"/>
    <w:link w:val="Footer"/>
    <w:uiPriority w:val="99"/>
  </w:style>
  <w:style w:type="paragraph" w:styleId="NormalWeb">
    <w:name w:val="Normal (Web)"/>
    <w:basedOn w:val="Normal"/>
    <w:uiPriority w:val="99"/>
    <w:unhideWhenUsed/>
    <w:rsid w:val="00505C1B"/>
    <w:pPr>
      <w:spacing w:before="100" w:beforeAutospacing="1" w:after="100" w:afterAutospacing="1" w:line="240" w:lineRule="auto"/>
    </w:pPr>
    <w:rPr>
      <w:rFonts w:ascii="Times New Roman" w:eastAsiaTheme="minorEastAsia" w:hAnsi="Times New Roman" w:cs="Times New Roman"/>
      <w:color w:val="auto"/>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0362045">
      <w:bodyDiv w:val="1"/>
      <w:marLeft w:val="0"/>
      <w:marRight w:val="0"/>
      <w:marTop w:val="0"/>
      <w:marBottom w:val="0"/>
      <w:divBdr>
        <w:top w:val="none" w:sz="0" w:space="0" w:color="auto"/>
        <w:left w:val="none" w:sz="0" w:space="0" w:color="auto"/>
        <w:bottom w:val="none" w:sz="0" w:space="0" w:color="auto"/>
        <w:right w:val="none" w:sz="0" w:space="0" w:color="auto"/>
      </w:divBdr>
    </w:div>
    <w:div w:id="1672176782">
      <w:bodyDiv w:val="1"/>
      <w:marLeft w:val="0"/>
      <w:marRight w:val="0"/>
      <w:marTop w:val="0"/>
      <w:marBottom w:val="0"/>
      <w:divBdr>
        <w:top w:val="none" w:sz="0" w:space="0" w:color="auto"/>
        <w:left w:val="none" w:sz="0" w:space="0" w:color="auto"/>
        <w:bottom w:val="none" w:sz="0" w:space="0" w:color="auto"/>
        <w:right w:val="none" w:sz="0" w:space="0" w:color="auto"/>
      </w:divBdr>
    </w:div>
    <w:div w:id="185402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jpeg" /><Relationship Id="rId3" Type="http://schemas.openxmlformats.org/officeDocument/2006/relationships/settings" Target="settings.xml" /><Relationship Id="rId21" Type="http://schemas.openxmlformats.org/officeDocument/2006/relationships/image" Target="media/image15.jpeg" /><Relationship Id="rId34" Type="http://schemas.openxmlformats.org/officeDocument/2006/relationships/theme" Target="theme/theme1.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image" Target="media/image19.jpeg" /><Relationship Id="rId33"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footer" Target="foot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tmp" /><Relationship Id="rId24" Type="http://schemas.openxmlformats.org/officeDocument/2006/relationships/image" Target="media/image18.jpeg" /><Relationship Id="rId32" Type="http://schemas.openxmlformats.org/officeDocument/2006/relationships/footer" Target="footer3.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header" Target="header2.xml" /><Relationship Id="rId10" Type="http://schemas.openxmlformats.org/officeDocument/2006/relationships/image" Target="media/image4.tmp" /><Relationship Id="rId19" Type="http://schemas.openxmlformats.org/officeDocument/2006/relationships/image" Target="media/image13.jpeg" /><Relationship Id="rId31" Type="http://schemas.openxmlformats.org/officeDocument/2006/relationships/header" Target="header3.xml" /><Relationship Id="rId4" Type="http://schemas.openxmlformats.org/officeDocument/2006/relationships/webSettings" Target="webSettings.xml" /><Relationship Id="rId9" Type="http://schemas.openxmlformats.org/officeDocument/2006/relationships/image" Target="media/image3.tmp"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header" Target="header1.xml" /><Relationship Id="rId30" Type="http://schemas.openxmlformats.org/officeDocument/2006/relationships/footer" Target="footer2.xml" /></Relationships>
</file>

<file path=word/_rels/settings.xml.rels><?xml version="1.0" encoding="UTF-8" standalone="yes"?>
<Relationships xmlns="http://schemas.openxmlformats.org/package/2006/relationships"><Relationship Id="rId1" Type="http://schemas.openxmlformats.org/officeDocument/2006/relationships/attachedTemplate" Target="%7b8747050E-A3A4-C24B-A0B3-8F665AFDEF56%7dtf50002001.dotx" TargetMode="External" /></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%7b8747050E-A3A4-C24B-A0B3-8F665AFDEF56%7dtf50002001.dotx</Template>
  <TotalTime>3</TotalTime>
  <Pages>8</Pages>
  <Words>888</Words>
  <Characters>5062</Characters>
  <Application>Microsoft Office Word</Application>
  <DocSecurity>0</DocSecurity>
  <Lines>42</Lines>
  <Paragraphs>11</Paragraphs>
  <ScaleCrop>false</ScaleCrop>
  <Company/>
  <LinksUpToDate>false</LinksUpToDate>
  <CharactersWithSpaces>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azka050511@gmail.com</dc:creator>
  <cp:keywords/>
  <dc:description/>
  <cp:lastModifiedBy>azka050511@gmail.com</cp:lastModifiedBy>
  <cp:revision>2</cp:revision>
  <dcterms:created xsi:type="dcterms:W3CDTF">2025-02-11T11:03:00Z</dcterms:created>
  <dcterms:modified xsi:type="dcterms:W3CDTF">2025-02-11T11:03:00Z</dcterms:modified>
</cp:coreProperties>
</file>